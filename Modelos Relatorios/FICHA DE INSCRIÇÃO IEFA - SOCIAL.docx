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10683"/>
      </w:tblGrid>
      <w:tr w:rsidR="007064C4" w:rsidRPr="007064C4" w:rsidTr="007064C4">
        <w:tc>
          <w:tcPr>
            <w:tcW w:w="10607" w:type="dxa"/>
          </w:tcPr>
          <w:tbl>
            <w:tblPr>
              <w:tblW w:w="10493" w:type="dxa"/>
              <w:jc w:val="center"/>
              <w:tblCellMar>
                <w:left w:w="115" w:type="dxa"/>
                <w:right w:w="115" w:type="dxa"/>
              </w:tblCellMar>
              <w:tblLook w:val="0000"/>
            </w:tblPr>
            <w:tblGrid>
              <w:gridCol w:w="8609"/>
              <w:gridCol w:w="1884"/>
            </w:tblGrid>
            <w:tr w:rsidR="007064C4" w:rsidRPr="007064C4" w:rsidTr="007064C4">
              <w:trPr>
                <w:trHeight w:val="138"/>
                <w:jc w:val="center"/>
              </w:trPr>
              <w:tc>
                <w:tcPr>
                  <w:tcW w:w="8609" w:type="dxa"/>
                  <w:tcBorders>
                    <w:bottom w:val="single" w:sz="4" w:space="0" w:color="auto"/>
                  </w:tcBorders>
                  <w:vAlign w:val="center"/>
                </w:tcPr>
                <w:p w:rsidR="007064C4" w:rsidRPr="007064C4" w:rsidRDefault="007064C4" w:rsidP="00DE20EC">
                  <w:pPr>
                    <w:pStyle w:val="FieldText"/>
                    <w:spacing w:line="276" w:lineRule="auto"/>
                    <w:rPr>
                      <w:sz w:val="28"/>
                      <w:szCs w:val="28"/>
                    </w:rPr>
                  </w:pPr>
                  <w:r w:rsidRPr="007064C4">
                    <w:rPr>
                      <w:sz w:val="28"/>
                      <w:szCs w:val="28"/>
                    </w:rPr>
                    <w:t>CURSO</w:t>
                  </w:r>
                </w:p>
              </w:tc>
              <w:tc>
                <w:tcPr>
                  <w:tcW w:w="1884" w:type="dxa"/>
                  <w:tcBorders>
                    <w:bottom w:val="single" w:sz="4" w:space="0" w:color="auto"/>
                  </w:tcBorders>
                  <w:vAlign w:val="center"/>
                </w:tcPr>
                <w:p w:rsidR="007064C4" w:rsidRPr="007064C4" w:rsidRDefault="00BE0EC6" w:rsidP="00DE20EC">
                  <w:pPr>
                    <w:pStyle w:val="FieldText"/>
                    <w:spacing w:line="276" w:lineRule="auto"/>
                    <w:rPr>
                      <w:b w:val="0"/>
                      <w:sz w:val="28"/>
                      <w:szCs w:val="28"/>
                    </w:rPr>
                  </w:pPr>
                  <w:r w:rsidRPr="00BE0EC6">
                    <w:rPr>
                      <w:noProof/>
                      <w:sz w:val="28"/>
                      <w:szCs w:val="28"/>
                      <w:lang w:bidi="ar-SA"/>
                    </w:rPr>
                    <w:pict>
                      <v:roundrect id="AutoShape 4" o:spid="_x0000_s1026" style="position:absolute;margin-left:-3.5pt;margin-top:-68.9pt;width:95.55pt;height:106pt;z-index:251664384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9dkMQIAAGAEAAAOAAAAZHJzL2Uyb0RvYy54bWysVFFv0zAQfkfiP1h+Z2lK221R02nqGEIa&#10;MDH4Aa7tJAbHZ85u0+3Xc3HS0sIbog/WXe783X3fnbu82beW7TQGA67k+cWEM+0kKOPqkn/7ev/m&#10;irMQhVPCgtMlf9aB36xev1p2vtBTaMAqjYxAXCg6X/ImRl9kWZCNbkW4AK8dBSvAVkRysc4Uio7Q&#10;W5tNJ5NF1gEqjyB1CPT1bgjyVcKvKi3j56oKOjJbcuotphPTuenPbLUURY3CN0aObYh/6KIVxlHR&#10;I9SdiIJt0fwF1RqJEKCKFxLaDKrKSJ04EJt88gebp0Z4nbiQOMEfZQr/D1Z+2j0iM6rkM86caGlE&#10;t9sIqTKb9fJ0PhSU9eQfsScY/APIH4E5WDfC1foWEbpGC0VN5X1+dnahdwJdZZvuIyhCF4SelNpX&#10;2PaApAHbp4E8Hwei95FJ+phP87ezqzlnkmJkLmjkqYYoDtc9hvheQ8t6o+QIW6e+0NhTDbF7CDGN&#10;RY3khPrOWdVaGvJOWJYvFovLEXFMzkRxwEx8wRp1b6xNTr+Wem2R0eWSb+qBMalymmUd60p+PZ/O&#10;UxNnsYD15nh/kn5j+bO0RCPtZi/tO6eSHYWxg01NWjdq3cs7jGkD6pmkRhjWnJ4lGQ3gC2cdrXjJ&#10;w8+tQM2Z/eBoXNf5bNa/ieTM5pdTcvA0sjmNCCcJquSRs8Fcx+EdbT2auqFKeaLroF+gysTDLgxd&#10;jc3SGpN19k5O/ZT1+49h9QsAAP//AwBQSwMEFAAGAAgAAAAhANWPcD3fAAAACgEAAA8AAABkcnMv&#10;ZG93bnJldi54bWxMj8FqwzAMhu+DvYPRYLfWSVuaksUpYzACOa3dBju6sRaHxnKInTZ7+6mn7SSE&#10;fn59X7GfXS8uOIbOk4J0mYBAarzpqFXw8f662IEIUZPRvSdU8IMB9uX9XaFz4690wMsxtoJLKORa&#10;gY1xyKUMjUWnw9IPSHz79qPTkdexlWbUVy53vVwlyVY63RF/sHrAF4vN+Tg5BcPW1ePXXNVuOtfr&#10;yh4+K3pLlXp8mJ+fQESc418YbviMDiUznfxEJohewSJjlcgzXWfscEvsNimIk4JsswJZFvK/QvkL&#10;AAD//wMAUEsBAi0AFAAGAAgAAAAhALaDOJL+AAAA4QEAABMAAAAAAAAAAAAAAAAAAAAAAFtDb250&#10;ZW50X1R5cGVzXS54bWxQSwECLQAUAAYACAAAACEAOP0h/9YAAACUAQAACwAAAAAAAAAAAAAAAAAv&#10;AQAAX3JlbHMvLnJlbHNQSwECLQAUAAYACAAAACEAkqvXZDECAABgBAAADgAAAAAAAAAAAAAAAAAu&#10;AgAAZHJzL2Uyb0RvYy54bWxQSwECLQAUAAYACAAAACEA1Y9wPd8AAAAKAQAADwAAAAAAAAAAAAAA&#10;AACLBAAAZHJzL2Rvd25yZXYueG1sUEsFBgAAAAAEAAQA8wAAAJcFAAAAAA==&#10;" fillcolor="white [3212]"/>
                    </w:pict>
                  </w:r>
                </w:p>
              </w:tc>
            </w:tr>
          </w:tbl>
          <w:p w:rsidR="007064C4" w:rsidRPr="007064C4" w:rsidRDefault="00B97535" w:rsidP="00B97535">
            <w:pPr>
              <w:pStyle w:val="FieldText"/>
              <w:spacing w:line="276" w:lineRule="auto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  DATA </w:t>
            </w:r>
            <w:r w:rsidR="007064C4" w:rsidRPr="007064C4">
              <w:rPr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="007064C4" w:rsidRPr="007064C4">
              <w:rPr>
                <w:sz w:val="28"/>
                <w:szCs w:val="28"/>
              </w:rPr>
              <w:t>PERÍODO:</w:t>
            </w:r>
          </w:p>
        </w:tc>
      </w:tr>
    </w:tbl>
    <w:p w:rsidR="00A460B0" w:rsidRPr="00B70030" w:rsidRDefault="007064C4" w:rsidP="007064C4">
      <w:pPr>
        <w:pStyle w:val="Cabealho"/>
        <w:tabs>
          <w:tab w:val="clear" w:pos="4320"/>
          <w:tab w:val="clear" w:pos="8640"/>
          <w:tab w:val="left" w:pos="2910"/>
        </w:tabs>
        <w:ind w:right="360"/>
        <w:rPr>
          <w:b/>
          <w:sz w:val="16"/>
          <w:szCs w:val="16"/>
          <w:lang w:val="pt-BR"/>
        </w:rPr>
      </w:pPr>
      <w:r>
        <w:rPr>
          <w:b/>
          <w:sz w:val="16"/>
          <w:szCs w:val="16"/>
          <w:lang w:val="pt-BR"/>
        </w:rPr>
        <w:tab/>
      </w:r>
    </w:p>
    <w:tbl>
      <w:tblPr>
        <w:tblW w:w="10598" w:type="dxa"/>
        <w:jc w:val="center"/>
        <w:tblBorders>
          <w:bottom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1759"/>
        <w:gridCol w:w="861"/>
        <w:gridCol w:w="31"/>
        <w:gridCol w:w="111"/>
        <w:gridCol w:w="146"/>
        <w:gridCol w:w="13"/>
        <w:gridCol w:w="558"/>
        <w:gridCol w:w="840"/>
        <w:gridCol w:w="142"/>
        <w:gridCol w:w="38"/>
        <w:gridCol w:w="104"/>
        <w:gridCol w:w="464"/>
        <w:gridCol w:w="101"/>
        <w:gridCol w:w="179"/>
        <w:gridCol w:w="389"/>
        <w:gridCol w:w="139"/>
        <w:gridCol w:w="39"/>
        <w:gridCol w:w="352"/>
        <w:gridCol w:w="36"/>
        <w:gridCol w:w="302"/>
        <w:gridCol w:w="12"/>
        <w:gridCol w:w="114"/>
        <w:gridCol w:w="278"/>
        <w:gridCol w:w="142"/>
        <w:gridCol w:w="181"/>
        <w:gridCol w:w="387"/>
        <w:gridCol w:w="19"/>
        <w:gridCol w:w="404"/>
        <w:gridCol w:w="426"/>
        <w:gridCol w:w="26"/>
        <w:gridCol w:w="128"/>
        <w:gridCol w:w="16"/>
        <w:gridCol w:w="8"/>
        <w:gridCol w:w="9"/>
        <w:gridCol w:w="96"/>
        <w:gridCol w:w="78"/>
        <w:gridCol w:w="373"/>
        <w:gridCol w:w="115"/>
        <w:gridCol w:w="567"/>
        <w:gridCol w:w="615"/>
      </w:tblGrid>
      <w:tr w:rsidR="00FF1FE3" w:rsidRPr="00B70030" w:rsidTr="007064C4">
        <w:trPr>
          <w:divId w:val="1126504589"/>
          <w:trHeight w:val="271"/>
          <w:jc w:val="center"/>
        </w:trPr>
        <w:tc>
          <w:tcPr>
            <w:tcW w:w="10597" w:type="dxa"/>
            <w:gridSpan w:val="40"/>
            <w:shd w:val="clear" w:color="auto" w:fill="7F7F7F" w:themeFill="text1" w:themeFillTint="80"/>
            <w:vAlign w:val="center"/>
          </w:tcPr>
          <w:p w:rsidR="00FF1FE3" w:rsidRPr="00B70030" w:rsidRDefault="00BD51C2" w:rsidP="00B004FE">
            <w:pPr>
              <w:pStyle w:val="Ttulo3"/>
              <w:rPr>
                <w:sz w:val="16"/>
                <w:szCs w:val="16"/>
                <w:lang w:val="pt-BR"/>
              </w:rPr>
            </w:pPr>
            <w:r w:rsidRPr="00B70030">
              <w:rPr>
                <w:sz w:val="16"/>
                <w:szCs w:val="16"/>
                <w:lang w:val="pt-BR"/>
              </w:rPr>
              <w:t>DADOS PESSOAIS</w:t>
            </w:r>
          </w:p>
        </w:tc>
      </w:tr>
      <w:tr w:rsidR="00E810A2" w:rsidRPr="00B70030" w:rsidTr="007064C4">
        <w:trPr>
          <w:divId w:val="1126504589"/>
          <w:trHeight w:val="468"/>
          <w:jc w:val="center"/>
        </w:trPr>
        <w:tc>
          <w:tcPr>
            <w:tcW w:w="2921" w:type="dxa"/>
            <w:gridSpan w:val="6"/>
            <w:tcBorders>
              <w:right w:val="nil"/>
            </w:tcBorders>
            <w:vAlign w:val="bottom"/>
          </w:tcPr>
          <w:p w:rsidR="00E810A2" w:rsidRPr="00B70030" w:rsidRDefault="00E810A2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NOME COMPLETO</w:t>
            </w:r>
          </w:p>
        </w:tc>
        <w:tc>
          <w:tcPr>
            <w:tcW w:w="4816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810A2" w:rsidRPr="00B70030" w:rsidRDefault="00E810A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1564" w:type="dxa"/>
            <w:gridSpan w:val="10"/>
            <w:tcBorders>
              <w:left w:val="nil"/>
              <w:right w:val="nil"/>
            </w:tcBorders>
            <w:vAlign w:val="center"/>
          </w:tcPr>
          <w:p w:rsidR="00E810A2" w:rsidRPr="00B70030" w:rsidRDefault="00E810A2" w:rsidP="00B70030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ESTADO CIVIL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810A2" w:rsidRPr="00B70030" w:rsidRDefault="00E810A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B70030" w:rsidRPr="00B70030" w:rsidTr="007064C4">
        <w:trPr>
          <w:divId w:val="1126504589"/>
          <w:trHeight w:val="468"/>
          <w:jc w:val="center"/>
        </w:trPr>
        <w:tc>
          <w:tcPr>
            <w:tcW w:w="2921" w:type="dxa"/>
            <w:gridSpan w:val="6"/>
            <w:tcBorders>
              <w:right w:val="nil"/>
            </w:tcBorders>
            <w:vAlign w:val="bottom"/>
          </w:tcPr>
          <w:p w:rsidR="00B70030" w:rsidRPr="00B70030" w:rsidRDefault="00B70030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NOME SOCIAL</w:t>
            </w:r>
          </w:p>
        </w:tc>
        <w:tc>
          <w:tcPr>
            <w:tcW w:w="4816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0030" w:rsidRPr="00B70030" w:rsidRDefault="00B70030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1564" w:type="dxa"/>
            <w:gridSpan w:val="10"/>
            <w:tcBorders>
              <w:left w:val="nil"/>
              <w:right w:val="nil"/>
            </w:tcBorders>
            <w:vAlign w:val="center"/>
          </w:tcPr>
          <w:p w:rsidR="00B70030" w:rsidRPr="00B70030" w:rsidRDefault="00B70030" w:rsidP="00B70030">
            <w:pPr>
              <w:pStyle w:val="FieldText"/>
              <w:jc w:val="center"/>
              <w:rPr>
                <w:sz w:val="16"/>
                <w:szCs w:val="16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0030" w:rsidRPr="00B70030" w:rsidRDefault="00B70030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697B96" w:rsidRPr="00B70030" w:rsidTr="007064C4">
        <w:trPr>
          <w:divId w:val="1126504589"/>
          <w:trHeight w:val="408"/>
          <w:jc w:val="center"/>
        </w:trPr>
        <w:tc>
          <w:tcPr>
            <w:tcW w:w="2921" w:type="dxa"/>
            <w:gridSpan w:val="6"/>
            <w:tcBorders>
              <w:right w:val="nil"/>
            </w:tcBorders>
            <w:vAlign w:val="bottom"/>
          </w:tcPr>
          <w:p w:rsidR="00BD51C2" w:rsidRPr="00B70030" w:rsidRDefault="00BD51C2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RG:</w:t>
            </w:r>
          </w:p>
        </w:tc>
        <w:tc>
          <w:tcPr>
            <w:tcW w:w="224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707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ORG</w:t>
            </w:r>
          </w:p>
        </w:tc>
        <w:tc>
          <w:tcPr>
            <w:tcW w:w="18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nil"/>
            </w:tcBorders>
            <w:vAlign w:val="center"/>
          </w:tcPr>
          <w:p w:rsidR="00BD51C2" w:rsidRPr="00B70030" w:rsidRDefault="00BD51C2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CPF</w:t>
            </w:r>
          </w:p>
        </w:tc>
        <w:tc>
          <w:tcPr>
            <w:tcW w:w="2004" w:type="dxa"/>
            <w:gridSpan w:val="10"/>
            <w:tcBorders>
              <w:bottom w:val="single" w:sz="4" w:space="0" w:color="auto"/>
            </w:tcBorders>
            <w:vAlign w:val="center"/>
          </w:tcPr>
          <w:p w:rsidR="004B70C9" w:rsidRPr="00B70030" w:rsidRDefault="004B70C9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2D6B3F" w:rsidRPr="00B70030" w:rsidTr="007064C4">
        <w:trPr>
          <w:divId w:val="1126504589"/>
          <w:trHeight w:val="437"/>
          <w:jc w:val="center"/>
        </w:trPr>
        <w:tc>
          <w:tcPr>
            <w:tcW w:w="2921" w:type="dxa"/>
            <w:gridSpan w:val="6"/>
            <w:vAlign w:val="bottom"/>
          </w:tcPr>
          <w:p w:rsidR="00BD51C2" w:rsidRPr="00B70030" w:rsidRDefault="00BD51C2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 xml:space="preserve">DATA </w:t>
            </w:r>
            <w:r w:rsidR="00951C59" w:rsidRPr="00B70030">
              <w:rPr>
                <w:b/>
                <w:sz w:val="16"/>
                <w:szCs w:val="16"/>
                <w:lang w:val="pt-BR"/>
              </w:rPr>
              <w:t xml:space="preserve">DE </w:t>
            </w:r>
            <w:r w:rsidRPr="00B70030">
              <w:rPr>
                <w:b/>
                <w:sz w:val="16"/>
                <w:szCs w:val="16"/>
                <w:lang w:val="pt-BR"/>
              </w:rPr>
              <w:t>NASC</w:t>
            </w:r>
            <w:r w:rsidR="00951C59" w:rsidRPr="00B70030">
              <w:rPr>
                <w:b/>
                <w:sz w:val="16"/>
                <w:szCs w:val="16"/>
                <w:lang w:val="pt-BR"/>
              </w:rPr>
              <w:t>IMENTO</w:t>
            </w:r>
          </w:p>
        </w:tc>
        <w:tc>
          <w:tcPr>
            <w:tcW w:w="4229" w:type="dxa"/>
            <w:gridSpan w:val="18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991" w:type="dxa"/>
            <w:gridSpan w:val="4"/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IDADE</w:t>
            </w:r>
          </w:p>
        </w:tc>
        <w:tc>
          <w:tcPr>
            <w:tcW w:w="2456" w:type="dxa"/>
            <w:gridSpan w:val="12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CE482E" w:rsidRPr="00B70030" w:rsidTr="007064C4">
        <w:trPr>
          <w:divId w:val="1126504589"/>
          <w:trHeight w:val="408"/>
          <w:jc w:val="center"/>
        </w:trPr>
        <w:tc>
          <w:tcPr>
            <w:tcW w:w="2921" w:type="dxa"/>
            <w:gridSpan w:val="6"/>
            <w:vAlign w:val="bottom"/>
          </w:tcPr>
          <w:p w:rsidR="00BD51C2" w:rsidRPr="00B70030" w:rsidRDefault="00BD51C2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NACIONALIDADE</w:t>
            </w:r>
          </w:p>
        </w:tc>
        <w:tc>
          <w:tcPr>
            <w:tcW w:w="1682" w:type="dxa"/>
            <w:gridSpan w:val="5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2013" w:type="dxa"/>
            <w:gridSpan w:val="10"/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NATURALIDADE</w:t>
            </w:r>
          </w:p>
        </w:tc>
        <w:tc>
          <w:tcPr>
            <w:tcW w:w="2800" w:type="dxa"/>
            <w:gridSpan w:val="17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BD51C2" w:rsidRPr="00B70030" w:rsidRDefault="00BD51C2" w:rsidP="00B70030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UF</w:t>
            </w:r>
          </w:p>
        </w:tc>
        <w:tc>
          <w:tcPr>
            <w:tcW w:w="615" w:type="dxa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B70030">
            <w:pPr>
              <w:pStyle w:val="FieldText"/>
              <w:rPr>
                <w:b w:val="0"/>
                <w:sz w:val="16"/>
                <w:szCs w:val="16"/>
              </w:rPr>
            </w:pPr>
          </w:p>
        </w:tc>
      </w:tr>
      <w:tr w:rsidR="001C5007" w:rsidRPr="00B70030" w:rsidTr="007064C4">
        <w:trPr>
          <w:divId w:val="1126504589"/>
          <w:trHeight w:val="408"/>
          <w:jc w:val="center"/>
        </w:trPr>
        <w:tc>
          <w:tcPr>
            <w:tcW w:w="2921" w:type="dxa"/>
            <w:gridSpan w:val="6"/>
            <w:vAlign w:val="bottom"/>
          </w:tcPr>
          <w:p w:rsidR="001C5007" w:rsidRPr="00B70030" w:rsidRDefault="00951C59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NOME COMPLETO MÃE</w:t>
            </w:r>
          </w:p>
        </w:tc>
        <w:tc>
          <w:tcPr>
            <w:tcW w:w="7676" w:type="dxa"/>
            <w:gridSpan w:val="3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5007" w:rsidRPr="00B70030" w:rsidRDefault="001C5007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523DB4" w:rsidRPr="00B70030" w:rsidTr="007064C4">
        <w:trPr>
          <w:divId w:val="1126504589"/>
          <w:trHeight w:val="408"/>
          <w:jc w:val="center"/>
        </w:trPr>
        <w:tc>
          <w:tcPr>
            <w:tcW w:w="2921" w:type="dxa"/>
            <w:gridSpan w:val="6"/>
            <w:vAlign w:val="bottom"/>
          </w:tcPr>
          <w:p w:rsidR="00523DB4" w:rsidRPr="00B70030" w:rsidRDefault="00951C59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NOME COMPLETO PAI</w:t>
            </w:r>
          </w:p>
        </w:tc>
        <w:tc>
          <w:tcPr>
            <w:tcW w:w="7676" w:type="dxa"/>
            <w:gridSpan w:val="3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DB4" w:rsidRPr="00B70030" w:rsidRDefault="00523DB4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951C59" w:rsidRPr="00446BE8" w:rsidTr="007064C4">
        <w:trPr>
          <w:divId w:val="1126504589"/>
          <w:trHeight w:val="408"/>
          <w:jc w:val="center"/>
        </w:trPr>
        <w:tc>
          <w:tcPr>
            <w:tcW w:w="2921" w:type="dxa"/>
            <w:gridSpan w:val="6"/>
            <w:vAlign w:val="bottom"/>
          </w:tcPr>
          <w:p w:rsidR="00951C59" w:rsidRPr="00B70030" w:rsidRDefault="00951C59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ESCOLARIDADE</w:t>
            </w:r>
          </w:p>
        </w:tc>
        <w:tc>
          <w:tcPr>
            <w:tcW w:w="7676" w:type="dxa"/>
            <w:gridSpan w:val="3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1C59" w:rsidRPr="00B70030" w:rsidRDefault="00951C59" w:rsidP="00F76DF6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106B28" w:rsidRPr="00B70030" w:rsidTr="007064C4">
        <w:trPr>
          <w:divId w:val="1126504589"/>
          <w:trHeight w:val="408"/>
          <w:jc w:val="center"/>
        </w:trPr>
        <w:tc>
          <w:tcPr>
            <w:tcW w:w="2921" w:type="dxa"/>
            <w:gridSpan w:val="6"/>
            <w:vAlign w:val="bottom"/>
          </w:tcPr>
          <w:p w:rsidR="00106B28" w:rsidRPr="00B70030" w:rsidRDefault="00106B28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ÚLTIMA ESCOLA</w:t>
            </w:r>
          </w:p>
        </w:tc>
        <w:tc>
          <w:tcPr>
            <w:tcW w:w="7676" w:type="dxa"/>
            <w:gridSpan w:val="3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06B28" w:rsidRPr="00B70030" w:rsidRDefault="00106B28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FF1FE3" w:rsidRPr="00B70030" w:rsidTr="007064C4">
        <w:trPr>
          <w:divId w:val="1126504589"/>
          <w:trHeight w:val="315"/>
          <w:jc w:val="center"/>
        </w:trPr>
        <w:tc>
          <w:tcPr>
            <w:tcW w:w="10597" w:type="dxa"/>
            <w:gridSpan w:val="40"/>
            <w:shd w:val="clear" w:color="auto" w:fill="7F7F7F" w:themeFill="text1" w:themeFillTint="80"/>
            <w:vAlign w:val="center"/>
          </w:tcPr>
          <w:p w:rsidR="00FF1FE3" w:rsidRPr="00B70030" w:rsidRDefault="00BD51C2" w:rsidP="00777B2D">
            <w:pPr>
              <w:pStyle w:val="Ttulo3"/>
              <w:rPr>
                <w:sz w:val="16"/>
                <w:szCs w:val="16"/>
                <w:lang w:val="pt-BR"/>
              </w:rPr>
            </w:pPr>
            <w:r w:rsidRPr="00B70030">
              <w:rPr>
                <w:sz w:val="16"/>
                <w:szCs w:val="16"/>
                <w:lang w:val="pt-BR"/>
              </w:rPr>
              <w:t>ENDEREÇO E CONTATO</w:t>
            </w:r>
          </w:p>
        </w:tc>
      </w:tr>
      <w:tr w:rsidR="00CE482E" w:rsidRPr="00B70030" w:rsidTr="007064C4">
        <w:trPr>
          <w:divId w:val="1126504589"/>
          <w:trHeight w:val="408"/>
          <w:jc w:val="center"/>
        </w:trPr>
        <w:tc>
          <w:tcPr>
            <w:tcW w:w="2651" w:type="dxa"/>
            <w:gridSpan w:val="3"/>
            <w:vAlign w:val="bottom"/>
          </w:tcPr>
          <w:p w:rsidR="00BD51C2" w:rsidRPr="00B70030" w:rsidRDefault="00BD51C2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RUA / AV.</w:t>
            </w:r>
          </w:p>
        </w:tc>
        <w:tc>
          <w:tcPr>
            <w:tcW w:w="5066" w:type="dxa"/>
            <w:gridSpan w:val="23"/>
            <w:tcBorders>
              <w:bottom w:val="nil"/>
            </w:tcBorders>
            <w:vAlign w:val="center"/>
          </w:tcPr>
          <w:p w:rsidR="00BD51C2" w:rsidRPr="00B70030" w:rsidRDefault="00BD51C2" w:rsidP="00777B2D">
            <w:pPr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1003" w:type="dxa"/>
            <w:gridSpan w:val="5"/>
            <w:vAlign w:val="center"/>
          </w:tcPr>
          <w:p w:rsidR="00BD51C2" w:rsidRPr="00B70030" w:rsidRDefault="00BD51C2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Nº</w:t>
            </w:r>
          </w:p>
        </w:tc>
        <w:tc>
          <w:tcPr>
            <w:tcW w:w="1877" w:type="dxa"/>
            <w:gridSpan w:val="9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777B2D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745766" w:rsidRPr="00B70030" w:rsidTr="007064C4">
        <w:trPr>
          <w:divId w:val="1126504589"/>
          <w:trHeight w:val="310"/>
          <w:jc w:val="center"/>
        </w:trPr>
        <w:tc>
          <w:tcPr>
            <w:tcW w:w="2651" w:type="dxa"/>
            <w:gridSpan w:val="3"/>
            <w:vAlign w:val="bottom"/>
          </w:tcPr>
          <w:p w:rsidR="00BD51C2" w:rsidRPr="00B70030" w:rsidRDefault="00BD51C2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BAIRRO</w:t>
            </w:r>
          </w:p>
        </w:tc>
        <w:tc>
          <w:tcPr>
            <w:tcW w:w="5066" w:type="dxa"/>
            <w:gridSpan w:val="2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30FF" w:rsidRPr="00B70030" w:rsidRDefault="007B30FF" w:rsidP="00777B2D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1019" w:type="dxa"/>
            <w:gridSpan w:val="6"/>
            <w:vAlign w:val="center"/>
          </w:tcPr>
          <w:p w:rsidR="00BD51C2" w:rsidRPr="00B70030" w:rsidRDefault="00BD51C2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CEP</w:t>
            </w:r>
          </w:p>
        </w:tc>
        <w:tc>
          <w:tcPr>
            <w:tcW w:w="1861" w:type="dxa"/>
            <w:gridSpan w:val="8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951DDB">
            <w:pPr>
              <w:pStyle w:val="FieldText"/>
              <w:rPr>
                <w:b w:val="0"/>
                <w:sz w:val="16"/>
                <w:szCs w:val="16"/>
              </w:rPr>
            </w:pPr>
          </w:p>
        </w:tc>
      </w:tr>
      <w:tr w:rsidR="00523DB4" w:rsidRPr="00B70030" w:rsidTr="007064C4">
        <w:trPr>
          <w:divId w:val="1126504589"/>
          <w:trHeight w:val="408"/>
          <w:jc w:val="center"/>
        </w:trPr>
        <w:tc>
          <w:tcPr>
            <w:tcW w:w="1759" w:type="dxa"/>
            <w:vAlign w:val="bottom"/>
          </w:tcPr>
          <w:p w:rsidR="00523DB4" w:rsidRPr="00B70030" w:rsidRDefault="00523DB4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MORA EM CASA</w:t>
            </w:r>
          </w:p>
        </w:tc>
        <w:tc>
          <w:tcPr>
            <w:tcW w:w="1149" w:type="dxa"/>
            <w:gridSpan w:val="4"/>
            <w:vAlign w:val="center"/>
          </w:tcPr>
          <w:p w:rsidR="00523DB4" w:rsidRPr="00B70030" w:rsidRDefault="00523DB4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PRÓPRIA</w:t>
            </w: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  <w:vAlign w:val="center"/>
          </w:tcPr>
          <w:p w:rsidR="00523DB4" w:rsidRPr="00B70030" w:rsidRDefault="00523DB4" w:rsidP="00AD5F03">
            <w:pPr>
              <w:pStyle w:val="FieldText"/>
              <w:rPr>
                <w:b w:val="0"/>
                <w:sz w:val="16"/>
                <w:szCs w:val="16"/>
              </w:rPr>
            </w:pPr>
          </w:p>
        </w:tc>
        <w:tc>
          <w:tcPr>
            <w:tcW w:w="1020" w:type="dxa"/>
            <w:gridSpan w:val="3"/>
            <w:vAlign w:val="center"/>
          </w:tcPr>
          <w:p w:rsidR="00523DB4" w:rsidRPr="00B70030" w:rsidRDefault="00523DB4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CEDIDA</w:t>
            </w:r>
          </w:p>
        </w:tc>
        <w:tc>
          <w:tcPr>
            <w:tcW w:w="568" w:type="dxa"/>
            <w:gridSpan w:val="2"/>
            <w:tcBorders>
              <w:bottom w:val="single" w:sz="4" w:space="0" w:color="auto"/>
            </w:tcBorders>
            <w:vAlign w:val="center"/>
          </w:tcPr>
          <w:p w:rsidR="00523DB4" w:rsidRPr="00B70030" w:rsidRDefault="00523DB4" w:rsidP="00777B2D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1199" w:type="dxa"/>
            <w:gridSpan w:val="6"/>
            <w:vAlign w:val="center"/>
          </w:tcPr>
          <w:p w:rsidR="00523DB4" w:rsidRPr="00B70030" w:rsidRDefault="00523DB4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ALUGUEL</w:t>
            </w:r>
          </w:p>
        </w:tc>
        <w:tc>
          <w:tcPr>
            <w:tcW w:w="464" w:type="dxa"/>
            <w:gridSpan w:val="4"/>
            <w:tcBorders>
              <w:bottom w:val="single" w:sz="4" w:space="0" w:color="auto"/>
            </w:tcBorders>
            <w:vAlign w:val="center"/>
          </w:tcPr>
          <w:p w:rsidR="00523DB4" w:rsidRPr="00B70030" w:rsidRDefault="00523DB4" w:rsidP="008749AD">
            <w:pPr>
              <w:pStyle w:val="FieldText"/>
              <w:rPr>
                <w:b w:val="0"/>
                <w:sz w:val="16"/>
                <w:szCs w:val="16"/>
              </w:rPr>
            </w:pPr>
          </w:p>
        </w:tc>
        <w:tc>
          <w:tcPr>
            <w:tcW w:w="2198" w:type="dxa"/>
            <w:gridSpan w:val="14"/>
            <w:vAlign w:val="center"/>
          </w:tcPr>
          <w:p w:rsidR="00523DB4" w:rsidRPr="00B70030" w:rsidRDefault="00523DB4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VALOR DO ALUGUEL</w:t>
            </w:r>
          </w:p>
        </w:tc>
        <w:tc>
          <w:tcPr>
            <w:tcW w:w="1669" w:type="dxa"/>
            <w:gridSpan w:val="4"/>
            <w:tcBorders>
              <w:bottom w:val="single" w:sz="4" w:space="0" w:color="auto"/>
            </w:tcBorders>
            <w:vAlign w:val="center"/>
          </w:tcPr>
          <w:p w:rsidR="00523DB4" w:rsidRPr="00B70030" w:rsidRDefault="00DA5FD7" w:rsidP="00B97535">
            <w:pPr>
              <w:pStyle w:val="FieldText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R$ </w:t>
            </w:r>
          </w:p>
        </w:tc>
      </w:tr>
      <w:tr w:rsidR="00CE482E" w:rsidRPr="00B70030" w:rsidTr="007064C4">
        <w:trPr>
          <w:divId w:val="1126504589"/>
          <w:trHeight w:val="408"/>
          <w:jc w:val="center"/>
        </w:trPr>
        <w:tc>
          <w:tcPr>
            <w:tcW w:w="2651" w:type="dxa"/>
            <w:gridSpan w:val="3"/>
            <w:vAlign w:val="bottom"/>
          </w:tcPr>
          <w:p w:rsidR="00BD51C2" w:rsidRPr="00B70030" w:rsidRDefault="00BD51C2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CIDADE</w:t>
            </w:r>
          </w:p>
        </w:tc>
        <w:tc>
          <w:tcPr>
            <w:tcW w:w="5066" w:type="dxa"/>
            <w:gridSpan w:val="23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3B567E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1132" w:type="dxa"/>
            <w:gridSpan w:val="9"/>
            <w:vAlign w:val="center"/>
          </w:tcPr>
          <w:p w:rsidR="00BD51C2" w:rsidRPr="00B70030" w:rsidRDefault="00BD51C2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ESTADO</w:t>
            </w:r>
          </w:p>
        </w:tc>
        <w:tc>
          <w:tcPr>
            <w:tcW w:w="1748" w:type="dxa"/>
            <w:gridSpan w:val="5"/>
            <w:tcBorders>
              <w:bottom w:val="single" w:sz="4" w:space="0" w:color="auto"/>
            </w:tcBorders>
            <w:vAlign w:val="center"/>
          </w:tcPr>
          <w:p w:rsidR="00BD51C2" w:rsidRPr="00B70030" w:rsidRDefault="00BD51C2" w:rsidP="00777B2D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</w:tr>
      <w:tr w:rsidR="00EC3DFC" w:rsidRPr="00B70030" w:rsidTr="007064C4">
        <w:trPr>
          <w:divId w:val="1126504589"/>
          <w:trHeight w:val="408"/>
          <w:jc w:val="center"/>
        </w:trPr>
        <w:tc>
          <w:tcPr>
            <w:tcW w:w="2651" w:type="dxa"/>
            <w:gridSpan w:val="3"/>
            <w:vAlign w:val="bottom"/>
          </w:tcPr>
          <w:p w:rsidR="00E810A2" w:rsidRPr="00B70030" w:rsidRDefault="00E810A2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TELEFONE</w:t>
            </w:r>
          </w:p>
        </w:tc>
        <w:tc>
          <w:tcPr>
            <w:tcW w:w="18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3EEB" w:rsidRPr="00B70030" w:rsidRDefault="009C3EEB" w:rsidP="00D23897">
            <w:pPr>
              <w:pStyle w:val="FieldText"/>
              <w:rPr>
                <w:b w:val="0"/>
                <w:sz w:val="16"/>
                <w:szCs w:val="16"/>
              </w:rPr>
            </w:pPr>
          </w:p>
        </w:tc>
        <w:tc>
          <w:tcPr>
            <w:tcW w:w="1275" w:type="dxa"/>
            <w:gridSpan w:val="6"/>
            <w:tcBorders>
              <w:top w:val="single" w:sz="4" w:space="0" w:color="auto"/>
            </w:tcBorders>
            <w:vAlign w:val="center"/>
          </w:tcPr>
          <w:p w:rsidR="00E810A2" w:rsidRPr="00B70030" w:rsidRDefault="00E810A2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CELULAR</w:t>
            </w:r>
          </w:p>
        </w:tc>
        <w:tc>
          <w:tcPr>
            <w:tcW w:w="1982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3EEB" w:rsidRPr="00B70030" w:rsidRDefault="009C3EEB" w:rsidP="00815F7B">
            <w:pPr>
              <w:pStyle w:val="FieldText"/>
              <w:rPr>
                <w:b w:val="0"/>
                <w:sz w:val="16"/>
                <w:szCs w:val="16"/>
              </w:rPr>
            </w:pPr>
          </w:p>
        </w:tc>
        <w:tc>
          <w:tcPr>
            <w:tcW w:w="1036" w:type="dxa"/>
            <w:gridSpan w:val="8"/>
            <w:vAlign w:val="center"/>
          </w:tcPr>
          <w:p w:rsidR="00E810A2" w:rsidRPr="00B70030" w:rsidRDefault="00E810A2" w:rsidP="00415675">
            <w:pPr>
              <w:pStyle w:val="FieldText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RECADO</w:t>
            </w:r>
          </w:p>
        </w:tc>
        <w:tc>
          <w:tcPr>
            <w:tcW w:w="1844" w:type="dxa"/>
            <w:gridSpan w:val="6"/>
            <w:tcBorders>
              <w:bottom w:val="single" w:sz="4" w:space="0" w:color="auto"/>
            </w:tcBorders>
            <w:vAlign w:val="center"/>
          </w:tcPr>
          <w:p w:rsidR="00032504" w:rsidRPr="00B70030" w:rsidRDefault="00032504" w:rsidP="00815F7B">
            <w:pPr>
              <w:pStyle w:val="FieldText"/>
              <w:rPr>
                <w:b w:val="0"/>
                <w:sz w:val="16"/>
                <w:szCs w:val="16"/>
              </w:rPr>
            </w:pPr>
          </w:p>
        </w:tc>
      </w:tr>
      <w:tr w:rsidR="0061377F" w:rsidRPr="00B70030" w:rsidTr="007064C4">
        <w:trPr>
          <w:divId w:val="1126504589"/>
          <w:trHeight w:val="358"/>
          <w:jc w:val="center"/>
        </w:trPr>
        <w:tc>
          <w:tcPr>
            <w:tcW w:w="2651" w:type="dxa"/>
            <w:gridSpan w:val="3"/>
            <w:vAlign w:val="bottom"/>
          </w:tcPr>
          <w:p w:rsidR="0061377F" w:rsidRPr="00B70030" w:rsidRDefault="0061377F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E-MAIL</w:t>
            </w:r>
          </w:p>
        </w:tc>
        <w:tc>
          <w:tcPr>
            <w:tcW w:w="7947" w:type="dxa"/>
            <w:gridSpan w:val="3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377F" w:rsidRPr="00B70030" w:rsidRDefault="0061377F" w:rsidP="00155556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B70030" w:rsidRPr="00B70030" w:rsidTr="007064C4">
        <w:trPr>
          <w:divId w:val="1126504589"/>
          <w:trHeight w:val="358"/>
          <w:jc w:val="center"/>
        </w:trPr>
        <w:tc>
          <w:tcPr>
            <w:tcW w:w="2651" w:type="dxa"/>
            <w:gridSpan w:val="3"/>
            <w:vAlign w:val="bottom"/>
          </w:tcPr>
          <w:p w:rsidR="00B70030" w:rsidRPr="00B70030" w:rsidRDefault="00B70030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REDE SOCIAL</w:t>
            </w:r>
          </w:p>
        </w:tc>
        <w:tc>
          <w:tcPr>
            <w:tcW w:w="7947" w:type="dxa"/>
            <w:gridSpan w:val="3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0030" w:rsidRPr="00B70030" w:rsidRDefault="00B70030" w:rsidP="00155556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BD51C2" w:rsidRPr="00C6744F" w:rsidTr="007064C4">
        <w:trPr>
          <w:divId w:val="1126504589"/>
          <w:trHeight w:val="312"/>
          <w:jc w:val="center"/>
        </w:trPr>
        <w:tc>
          <w:tcPr>
            <w:tcW w:w="10597" w:type="dxa"/>
            <w:gridSpan w:val="40"/>
            <w:shd w:val="clear" w:color="auto" w:fill="7F7F7F" w:themeFill="text1" w:themeFillTint="80"/>
            <w:vAlign w:val="center"/>
          </w:tcPr>
          <w:p w:rsidR="00BD51C2" w:rsidRPr="00B70030" w:rsidRDefault="00BD51C2" w:rsidP="00777B2D">
            <w:pPr>
              <w:pStyle w:val="Ttulo3"/>
              <w:rPr>
                <w:sz w:val="16"/>
                <w:szCs w:val="16"/>
                <w:lang w:val="pt-BR"/>
              </w:rPr>
            </w:pPr>
            <w:r w:rsidRPr="00B70030">
              <w:rPr>
                <w:sz w:val="16"/>
                <w:szCs w:val="16"/>
                <w:lang w:val="pt-BR"/>
              </w:rPr>
              <w:t xml:space="preserve">JÁ </w:t>
            </w:r>
            <w:r w:rsidR="00745766" w:rsidRPr="00B70030">
              <w:rPr>
                <w:sz w:val="16"/>
                <w:szCs w:val="16"/>
                <w:lang w:val="pt-BR"/>
              </w:rPr>
              <w:t>FEZ CURSOS NO</w:t>
            </w:r>
            <w:r w:rsidRPr="00B70030">
              <w:rPr>
                <w:sz w:val="16"/>
                <w:szCs w:val="16"/>
                <w:lang w:val="pt-BR"/>
              </w:rPr>
              <w:t xml:space="preserve"> SENAC OU SENAI?</w:t>
            </w:r>
          </w:p>
        </w:tc>
      </w:tr>
      <w:tr w:rsidR="00BD51C2" w:rsidRPr="00B70030" w:rsidTr="007064C4">
        <w:trPr>
          <w:divId w:val="1126504589"/>
          <w:trHeight w:val="408"/>
          <w:jc w:val="center"/>
        </w:trPr>
        <w:tc>
          <w:tcPr>
            <w:tcW w:w="2651" w:type="dxa"/>
            <w:gridSpan w:val="3"/>
            <w:vAlign w:val="bottom"/>
          </w:tcPr>
          <w:p w:rsidR="00FF1FE3" w:rsidRPr="00B70030" w:rsidRDefault="00BD51C2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CURSO</w:t>
            </w:r>
          </w:p>
        </w:tc>
        <w:tc>
          <w:tcPr>
            <w:tcW w:w="7947" w:type="dxa"/>
            <w:gridSpan w:val="37"/>
            <w:tcBorders>
              <w:bottom w:val="single" w:sz="4" w:space="0" w:color="auto"/>
            </w:tcBorders>
            <w:vAlign w:val="center"/>
          </w:tcPr>
          <w:p w:rsidR="004A4F1F" w:rsidRPr="00B70030" w:rsidRDefault="004A4F1F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BD51C2" w:rsidRPr="00B70030" w:rsidTr="007064C4">
        <w:trPr>
          <w:divId w:val="1126504589"/>
          <w:trHeight w:val="408"/>
          <w:jc w:val="center"/>
        </w:trPr>
        <w:tc>
          <w:tcPr>
            <w:tcW w:w="2651" w:type="dxa"/>
            <w:gridSpan w:val="3"/>
            <w:vAlign w:val="bottom"/>
          </w:tcPr>
          <w:p w:rsidR="00FF1FE3" w:rsidRPr="00B70030" w:rsidRDefault="00BD51C2" w:rsidP="00B70030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ANO</w:t>
            </w:r>
          </w:p>
        </w:tc>
        <w:tc>
          <w:tcPr>
            <w:tcW w:w="7947" w:type="dxa"/>
            <w:gridSpan w:val="3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1FE3" w:rsidRPr="00B70030" w:rsidRDefault="00FF1FE3" w:rsidP="00B70030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FF1FE3" w:rsidRPr="00B70030" w:rsidTr="007064C4">
        <w:trPr>
          <w:divId w:val="1126504589"/>
          <w:trHeight w:val="302"/>
          <w:jc w:val="center"/>
        </w:trPr>
        <w:tc>
          <w:tcPr>
            <w:tcW w:w="10597" w:type="dxa"/>
            <w:gridSpan w:val="40"/>
            <w:shd w:val="clear" w:color="auto" w:fill="7F7F7F" w:themeFill="text1" w:themeFillTint="80"/>
            <w:vAlign w:val="center"/>
          </w:tcPr>
          <w:p w:rsidR="00FF1FE3" w:rsidRPr="00B70030" w:rsidRDefault="006D2231" w:rsidP="00777B2D">
            <w:pPr>
              <w:pStyle w:val="Ttulo3"/>
              <w:rPr>
                <w:sz w:val="16"/>
                <w:szCs w:val="16"/>
                <w:lang w:val="pt-BR"/>
              </w:rPr>
            </w:pPr>
            <w:r w:rsidRPr="00B70030">
              <w:rPr>
                <w:color w:val="FFFFFF" w:themeColor="background1"/>
                <w:sz w:val="16"/>
                <w:szCs w:val="16"/>
                <w:lang w:val="pt-BR"/>
              </w:rPr>
              <w:t>INFORMAÇÕES ADICIONAIS</w:t>
            </w:r>
          </w:p>
        </w:tc>
      </w:tr>
      <w:tr w:rsidR="00523DB4" w:rsidRPr="00B70030" w:rsidTr="007064C4">
        <w:trPr>
          <w:divId w:val="1126504589"/>
          <w:trHeight w:val="462"/>
          <w:jc w:val="center"/>
        </w:trPr>
        <w:tc>
          <w:tcPr>
            <w:tcW w:w="2620" w:type="dxa"/>
            <w:gridSpan w:val="2"/>
            <w:vAlign w:val="bottom"/>
          </w:tcPr>
          <w:p w:rsidR="00523DB4" w:rsidRPr="00B70030" w:rsidRDefault="00523DB4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ENCAMINH</w:t>
            </w:r>
            <w:r w:rsidR="005262C1" w:rsidRPr="00B70030">
              <w:rPr>
                <w:sz w:val="16"/>
                <w:szCs w:val="16"/>
              </w:rPr>
              <w:t>AMENTO</w:t>
            </w:r>
          </w:p>
        </w:tc>
        <w:tc>
          <w:tcPr>
            <w:tcW w:w="3294" w:type="dxa"/>
            <w:gridSpan w:val="15"/>
            <w:tcBorders>
              <w:bottom w:val="single" w:sz="4" w:space="0" w:color="auto"/>
            </w:tcBorders>
            <w:vAlign w:val="bottom"/>
          </w:tcPr>
          <w:p w:rsidR="00523DB4" w:rsidRPr="00B70030" w:rsidRDefault="00523DB4" w:rsidP="00615217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1417" w:type="dxa"/>
            <w:gridSpan w:val="8"/>
            <w:vAlign w:val="center"/>
          </w:tcPr>
          <w:p w:rsidR="00523DB4" w:rsidRPr="00B70030" w:rsidRDefault="00523DB4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TELEFONE</w:t>
            </w:r>
          </w:p>
        </w:tc>
        <w:tc>
          <w:tcPr>
            <w:tcW w:w="3265" w:type="dxa"/>
            <w:gridSpan w:val="15"/>
            <w:tcBorders>
              <w:bottom w:val="single" w:sz="4" w:space="0" w:color="auto"/>
            </w:tcBorders>
            <w:vAlign w:val="center"/>
          </w:tcPr>
          <w:p w:rsidR="00523DB4" w:rsidRPr="00B70030" w:rsidRDefault="00523DB4" w:rsidP="00777B2D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8F36D7" w:rsidRPr="00B70030" w:rsidTr="007064C4">
        <w:trPr>
          <w:divId w:val="1126504589"/>
          <w:trHeight w:val="408"/>
          <w:jc w:val="center"/>
        </w:trPr>
        <w:tc>
          <w:tcPr>
            <w:tcW w:w="5347" w:type="dxa"/>
            <w:gridSpan w:val="14"/>
            <w:vAlign w:val="bottom"/>
          </w:tcPr>
          <w:p w:rsidR="008F36D7" w:rsidRPr="00B70030" w:rsidRDefault="008F36D7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POSSUI ALGUMA NECESSIDADE ESPECIAL</w:t>
            </w:r>
            <w:r w:rsidR="00951C59" w:rsidRPr="00B70030">
              <w:rPr>
                <w:b/>
                <w:sz w:val="16"/>
                <w:szCs w:val="16"/>
                <w:lang w:val="pt-BR"/>
              </w:rPr>
              <w:t>?</w:t>
            </w:r>
          </w:p>
        </w:tc>
        <w:tc>
          <w:tcPr>
            <w:tcW w:w="1661" w:type="dxa"/>
            <w:gridSpan w:val="9"/>
            <w:tcBorders>
              <w:bottom w:val="single" w:sz="4" w:space="0" w:color="auto"/>
            </w:tcBorders>
            <w:vAlign w:val="center"/>
          </w:tcPr>
          <w:p w:rsidR="008F36D7" w:rsidRPr="00B70030" w:rsidRDefault="008F36D7" w:rsidP="003B567E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1737" w:type="dxa"/>
            <w:gridSpan w:val="10"/>
            <w:vAlign w:val="center"/>
          </w:tcPr>
          <w:p w:rsidR="008F36D7" w:rsidRPr="00B70030" w:rsidRDefault="00951C59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 xml:space="preserve">SE SIM, </w:t>
            </w:r>
            <w:r w:rsidR="008F36D7" w:rsidRPr="00B70030">
              <w:rPr>
                <w:sz w:val="16"/>
                <w:szCs w:val="16"/>
              </w:rPr>
              <w:t>QUAL</w:t>
            </w:r>
            <w:r w:rsidR="007B30FF" w:rsidRPr="00B70030">
              <w:rPr>
                <w:sz w:val="16"/>
                <w:szCs w:val="16"/>
              </w:rPr>
              <w:t>?</w:t>
            </w:r>
          </w:p>
        </w:tc>
        <w:tc>
          <w:tcPr>
            <w:tcW w:w="1852" w:type="dxa"/>
            <w:gridSpan w:val="7"/>
            <w:tcBorders>
              <w:bottom w:val="single" w:sz="4" w:space="0" w:color="auto"/>
            </w:tcBorders>
            <w:vAlign w:val="center"/>
          </w:tcPr>
          <w:p w:rsidR="008F36D7" w:rsidRPr="00B70030" w:rsidRDefault="008F36D7" w:rsidP="00777B2D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</w:tr>
      <w:tr w:rsidR="0024311F" w:rsidRPr="00B70030" w:rsidTr="007064C4">
        <w:trPr>
          <w:divId w:val="1126504589"/>
          <w:trHeight w:val="408"/>
          <w:jc w:val="center"/>
        </w:trPr>
        <w:tc>
          <w:tcPr>
            <w:tcW w:w="4319" w:type="dxa"/>
            <w:gridSpan w:val="8"/>
            <w:vAlign w:val="bottom"/>
          </w:tcPr>
          <w:p w:rsidR="0024311F" w:rsidRPr="00B70030" w:rsidRDefault="0024311F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FAZ ALGUM ACOMPANHAMENTO MÉDICO?</w:t>
            </w:r>
          </w:p>
        </w:tc>
        <w:tc>
          <w:tcPr>
            <w:tcW w:w="1983" w:type="dxa"/>
            <w:gridSpan w:val="11"/>
            <w:tcBorders>
              <w:bottom w:val="single" w:sz="4" w:space="0" w:color="auto"/>
            </w:tcBorders>
            <w:vAlign w:val="center"/>
          </w:tcPr>
          <w:p w:rsidR="00636569" w:rsidRPr="00B70030" w:rsidRDefault="00636569" w:rsidP="00155556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3114" w:type="dxa"/>
            <w:gridSpan w:val="19"/>
            <w:vAlign w:val="center"/>
          </w:tcPr>
          <w:p w:rsidR="0024311F" w:rsidRPr="00B70030" w:rsidRDefault="0024311F" w:rsidP="00777B2D">
            <w:pPr>
              <w:pStyle w:val="FieldText"/>
              <w:jc w:val="center"/>
              <w:rPr>
                <w:sz w:val="16"/>
                <w:szCs w:val="16"/>
              </w:rPr>
            </w:pPr>
            <w:r w:rsidRPr="00B70030">
              <w:rPr>
                <w:sz w:val="16"/>
                <w:szCs w:val="16"/>
              </w:rPr>
              <w:t>TOMA ALGUMA MEDICAÇÃO?</w:t>
            </w:r>
          </w:p>
        </w:tc>
        <w:tc>
          <w:tcPr>
            <w:tcW w:w="1181" w:type="dxa"/>
            <w:gridSpan w:val="2"/>
            <w:tcBorders>
              <w:bottom w:val="single" w:sz="4" w:space="0" w:color="auto"/>
            </w:tcBorders>
            <w:vAlign w:val="center"/>
          </w:tcPr>
          <w:p w:rsidR="00636569" w:rsidRPr="00B70030" w:rsidRDefault="00636569" w:rsidP="00155556">
            <w:pPr>
              <w:jc w:val="center"/>
              <w:rPr>
                <w:sz w:val="16"/>
                <w:szCs w:val="16"/>
                <w:lang w:val="pt-BR"/>
              </w:rPr>
            </w:pPr>
          </w:p>
        </w:tc>
      </w:tr>
      <w:tr w:rsidR="000E7E1D" w:rsidRPr="00B70030" w:rsidTr="007064C4">
        <w:trPr>
          <w:divId w:val="1126504589"/>
          <w:trHeight w:val="408"/>
          <w:jc w:val="center"/>
        </w:trPr>
        <w:tc>
          <w:tcPr>
            <w:tcW w:w="4319" w:type="dxa"/>
            <w:gridSpan w:val="8"/>
            <w:vAlign w:val="bottom"/>
          </w:tcPr>
          <w:p w:rsidR="000E7E1D" w:rsidRPr="00B70030" w:rsidRDefault="000E7E1D" w:rsidP="00777B2D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>
              <w:rPr>
                <w:b/>
                <w:sz w:val="16"/>
                <w:szCs w:val="16"/>
                <w:lang w:val="pt-BR"/>
              </w:rPr>
              <w:t xml:space="preserve">VACINAÇÃO: </w:t>
            </w:r>
          </w:p>
        </w:tc>
        <w:tc>
          <w:tcPr>
            <w:tcW w:w="1983" w:type="dxa"/>
            <w:gridSpan w:val="11"/>
            <w:tcBorders>
              <w:bottom w:val="single" w:sz="4" w:space="0" w:color="auto"/>
            </w:tcBorders>
            <w:vAlign w:val="center"/>
          </w:tcPr>
          <w:p w:rsidR="000E7E1D" w:rsidRPr="00B70030" w:rsidRDefault="000E7E1D" w:rsidP="00155556">
            <w:pPr>
              <w:pStyle w:val="FieldText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3114" w:type="dxa"/>
            <w:gridSpan w:val="19"/>
            <w:vAlign w:val="center"/>
          </w:tcPr>
          <w:p w:rsidR="000E7E1D" w:rsidRPr="00B70030" w:rsidRDefault="000E7E1D" w:rsidP="00777B2D">
            <w:pPr>
              <w:pStyle w:val="FieldTex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ALERGIA: </w:t>
            </w:r>
          </w:p>
        </w:tc>
        <w:tc>
          <w:tcPr>
            <w:tcW w:w="1181" w:type="dxa"/>
            <w:gridSpan w:val="2"/>
            <w:tcBorders>
              <w:bottom w:val="single" w:sz="4" w:space="0" w:color="auto"/>
            </w:tcBorders>
            <w:vAlign w:val="center"/>
          </w:tcPr>
          <w:p w:rsidR="000E7E1D" w:rsidRPr="00B70030" w:rsidRDefault="000E7E1D" w:rsidP="00155556">
            <w:pPr>
              <w:jc w:val="center"/>
              <w:rPr>
                <w:sz w:val="16"/>
                <w:szCs w:val="16"/>
                <w:lang w:val="pt-BR"/>
              </w:rPr>
            </w:pPr>
          </w:p>
        </w:tc>
      </w:tr>
      <w:tr w:rsidR="00745766" w:rsidRPr="00C6744F" w:rsidTr="007064C4">
        <w:trPr>
          <w:divId w:val="1126504589"/>
          <w:trHeight w:val="271"/>
          <w:jc w:val="center"/>
        </w:trPr>
        <w:tc>
          <w:tcPr>
            <w:tcW w:w="10597" w:type="dxa"/>
            <w:gridSpan w:val="40"/>
            <w:tcBorders>
              <w:bottom w:val="nil"/>
            </w:tcBorders>
            <w:shd w:val="clear" w:color="auto" w:fill="7F7F7F" w:themeFill="text1" w:themeFillTint="80"/>
            <w:vAlign w:val="center"/>
          </w:tcPr>
          <w:p w:rsidR="00745766" w:rsidRPr="00B70030" w:rsidRDefault="00745766" w:rsidP="00777B2D">
            <w:pPr>
              <w:pStyle w:val="Ttulo3"/>
              <w:rPr>
                <w:sz w:val="16"/>
                <w:szCs w:val="16"/>
                <w:lang w:val="pt-BR"/>
              </w:rPr>
            </w:pPr>
            <w:r w:rsidRPr="00B70030">
              <w:rPr>
                <w:color w:val="FFFFFF" w:themeColor="background1"/>
                <w:sz w:val="16"/>
                <w:szCs w:val="16"/>
                <w:lang w:val="pt-BR"/>
              </w:rPr>
              <w:t>INFORMAÇÕES SOBRE A RENDA FAMILIAR</w:t>
            </w:r>
          </w:p>
        </w:tc>
      </w:tr>
      <w:tr w:rsidR="00745766" w:rsidRPr="00B70030" w:rsidTr="007064C4">
        <w:trPr>
          <w:divId w:val="1126504589"/>
          <w:trHeight w:val="450"/>
          <w:jc w:val="center"/>
        </w:trPr>
        <w:tc>
          <w:tcPr>
            <w:tcW w:w="4603" w:type="dxa"/>
            <w:gridSpan w:val="11"/>
            <w:tcBorders>
              <w:bottom w:val="single" w:sz="4" w:space="0" w:color="auto"/>
            </w:tcBorders>
            <w:vAlign w:val="center"/>
          </w:tcPr>
          <w:p w:rsidR="00745766" w:rsidRPr="00B70030" w:rsidRDefault="00745766" w:rsidP="0093268B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NOME</w:t>
            </w:r>
            <w:r w:rsidR="00E84C04" w:rsidRPr="00B70030">
              <w:rPr>
                <w:b/>
                <w:sz w:val="16"/>
                <w:szCs w:val="16"/>
                <w:lang w:val="pt-BR"/>
              </w:rPr>
              <w:t>/IDADE</w:t>
            </w:r>
          </w:p>
        </w:tc>
        <w:tc>
          <w:tcPr>
            <w:tcW w:w="2001" w:type="dxa"/>
            <w:gridSpan w:val="9"/>
            <w:tcBorders>
              <w:bottom w:val="single" w:sz="4" w:space="0" w:color="auto"/>
            </w:tcBorders>
            <w:vAlign w:val="center"/>
          </w:tcPr>
          <w:p w:rsidR="00745766" w:rsidRPr="00B70030" w:rsidRDefault="00745766" w:rsidP="0093268B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RENDA (R$)</w:t>
            </w:r>
          </w:p>
        </w:tc>
        <w:tc>
          <w:tcPr>
            <w:tcW w:w="1963" w:type="dxa"/>
            <w:gridSpan w:val="9"/>
            <w:tcBorders>
              <w:bottom w:val="single" w:sz="4" w:space="0" w:color="auto"/>
            </w:tcBorders>
            <w:vAlign w:val="center"/>
          </w:tcPr>
          <w:p w:rsidR="00745766" w:rsidRPr="00B70030" w:rsidRDefault="00745766" w:rsidP="0093268B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PARENTESCO</w:t>
            </w:r>
          </w:p>
        </w:tc>
        <w:tc>
          <w:tcPr>
            <w:tcW w:w="2031" w:type="dxa"/>
            <w:gridSpan w:val="11"/>
            <w:tcBorders>
              <w:bottom w:val="single" w:sz="4" w:space="0" w:color="auto"/>
            </w:tcBorders>
            <w:vAlign w:val="center"/>
          </w:tcPr>
          <w:p w:rsidR="00745766" w:rsidRPr="00B70030" w:rsidRDefault="00745766" w:rsidP="0093268B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PROFISSÃO</w:t>
            </w:r>
          </w:p>
        </w:tc>
      </w:tr>
      <w:tr w:rsidR="003F26B8" w:rsidRPr="00B70030" w:rsidTr="007064C4">
        <w:trPr>
          <w:divId w:val="1126504589"/>
          <w:trHeight w:val="263"/>
          <w:jc w:val="center"/>
        </w:trPr>
        <w:tc>
          <w:tcPr>
            <w:tcW w:w="460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26B8" w:rsidRPr="00B70030" w:rsidRDefault="003F26B8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01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26B8" w:rsidRPr="00B70030" w:rsidRDefault="003F26B8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1963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26B8" w:rsidRPr="00B70030" w:rsidRDefault="003F26B8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3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F26B8" w:rsidRPr="00B70030" w:rsidRDefault="003F26B8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</w:tr>
      <w:tr w:rsidR="003A60F1" w:rsidRPr="00B70030" w:rsidTr="007064C4">
        <w:trPr>
          <w:divId w:val="1126504589"/>
          <w:trHeight w:val="263"/>
          <w:jc w:val="center"/>
        </w:trPr>
        <w:tc>
          <w:tcPr>
            <w:tcW w:w="460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01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1963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3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</w:tr>
      <w:tr w:rsidR="003A60F1" w:rsidRPr="00B70030" w:rsidTr="007064C4">
        <w:trPr>
          <w:divId w:val="1126504589"/>
          <w:trHeight w:val="303"/>
          <w:jc w:val="center"/>
        </w:trPr>
        <w:tc>
          <w:tcPr>
            <w:tcW w:w="460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01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1963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3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0AED" w:rsidRPr="00B70030" w:rsidRDefault="00900AED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</w:tr>
      <w:tr w:rsidR="003A60F1" w:rsidRPr="00B70030" w:rsidTr="007064C4">
        <w:trPr>
          <w:divId w:val="1126504589"/>
          <w:trHeight w:val="263"/>
          <w:jc w:val="center"/>
        </w:trPr>
        <w:tc>
          <w:tcPr>
            <w:tcW w:w="460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5671B" w:rsidRPr="00B70030" w:rsidRDefault="0075671B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01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1963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155556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  <w:tc>
          <w:tcPr>
            <w:tcW w:w="203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60F1" w:rsidRPr="00B70030" w:rsidRDefault="003A60F1" w:rsidP="00900AED">
            <w:pPr>
              <w:pStyle w:val="Corpodetexto"/>
              <w:jc w:val="center"/>
              <w:rPr>
                <w:sz w:val="16"/>
                <w:szCs w:val="16"/>
                <w:lang w:val="pt-BR"/>
              </w:rPr>
            </w:pPr>
          </w:p>
        </w:tc>
      </w:tr>
      <w:tr w:rsidR="005117C3" w:rsidRPr="00B70030" w:rsidTr="007064C4">
        <w:trPr>
          <w:divId w:val="1126504589"/>
          <w:trHeight w:val="361"/>
          <w:jc w:val="center"/>
        </w:trPr>
        <w:tc>
          <w:tcPr>
            <w:tcW w:w="276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17C3" w:rsidRPr="00B70030" w:rsidRDefault="005117C3" w:rsidP="00155556">
            <w:pPr>
              <w:pStyle w:val="Corpodetexto"/>
              <w:jc w:val="center"/>
              <w:rPr>
                <w:b/>
                <w:sz w:val="16"/>
                <w:szCs w:val="16"/>
                <w:lang w:val="pt-BR"/>
              </w:rPr>
            </w:pPr>
            <w:r w:rsidRPr="00B70030">
              <w:rPr>
                <w:b/>
                <w:sz w:val="16"/>
                <w:szCs w:val="16"/>
                <w:lang w:val="pt-BR"/>
              </w:rPr>
              <w:t>RENDA PERCAPITA</w:t>
            </w:r>
          </w:p>
        </w:tc>
        <w:tc>
          <w:tcPr>
            <w:tcW w:w="7835" w:type="dxa"/>
            <w:gridSpan w:val="36"/>
            <w:tcBorders>
              <w:bottom w:val="single" w:sz="4" w:space="0" w:color="auto"/>
            </w:tcBorders>
            <w:vAlign w:val="center"/>
          </w:tcPr>
          <w:p w:rsidR="005117C3" w:rsidRPr="00B70030" w:rsidRDefault="00466A61" w:rsidP="00C94772">
            <w:pPr>
              <w:shd w:val="clear" w:color="auto" w:fill="FFFFFF"/>
              <w:jc w:val="center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R$</w:t>
            </w:r>
          </w:p>
        </w:tc>
      </w:tr>
    </w:tbl>
    <w:p w:rsidR="00C355A2" w:rsidRDefault="00C355A2" w:rsidP="00C355A2">
      <w:pPr>
        <w:divId w:val="1126504589"/>
        <w:rPr>
          <w:sz w:val="16"/>
          <w:szCs w:val="16"/>
        </w:rPr>
      </w:pPr>
    </w:p>
    <w:p w:rsidR="00C355A2" w:rsidRDefault="00C355A2" w:rsidP="007064C4">
      <w:pPr>
        <w:divId w:val="1126504589"/>
        <w:rPr>
          <w:b/>
          <w:sz w:val="40"/>
          <w:szCs w:val="40"/>
          <w:u w:val="single"/>
          <w:lang w:val="pt-BR"/>
        </w:rPr>
      </w:pPr>
    </w:p>
    <w:p w:rsidR="00C355A2" w:rsidRPr="00476E3C" w:rsidRDefault="00C355A2" w:rsidP="00C355A2">
      <w:pPr>
        <w:jc w:val="center"/>
        <w:divId w:val="1126504589"/>
        <w:rPr>
          <w:b/>
          <w:sz w:val="40"/>
          <w:szCs w:val="40"/>
          <w:u w:val="single"/>
          <w:lang w:val="pt-BR"/>
        </w:rPr>
      </w:pPr>
      <w:r w:rsidRPr="00476E3C">
        <w:rPr>
          <w:b/>
          <w:sz w:val="40"/>
          <w:szCs w:val="40"/>
          <w:u w:val="single"/>
          <w:lang w:val="pt-BR"/>
        </w:rPr>
        <w:t>TERMO DE CIÊNCIA</w:t>
      </w:r>
    </w:p>
    <w:p w:rsidR="00C355A2" w:rsidRPr="00C355A2" w:rsidRDefault="00C355A2" w:rsidP="00C355A2">
      <w:pPr>
        <w:divId w:val="1126504589"/>
        <w:rPr>
          <w:sz w:val="16"/>
          <w:szCs w:val="16"/>
        </w:rPr>
      </w:pPr>
    </w:p>
    <w:p w:rsidR="00745766" w:rsidRPr="00B70030" w:rsidRDefault="00F22881" w:rsidP="00777B2D">
      <w:pPr>
        <w:pStyle w:val="PargrafodaLista"/>
        <w:numPr>
          <w:ilvl w:val="0"/>
          <w:numId w:val="1"/>
        </w:numPr>
        <w:spacing w:after="0" w:line="240" w:lineRule="auto"/>
        <w:ind w:left="142" w:firstLine="0"/>
        <w:jc w:val="center"/>
        <w:divId w:val="1126504589"/>
        <w:rPr>
          <w:rFonts w:ascii="Arial" w:hAnsi="Arial" w:cs="Arial"/>
          <w:sz w:val="16"/>
          <w:szCs w:val="16"/>
        </w:rPr>
      </w:pPr>
      <w:r w:rsidRPr="00B70030">
        <w:rPr>
          <w:rFonts w:ascii="Arial" w:hAnsi="Arial" w:cs="Arial"/>
          <w:b/>
          <w:sz w:val="16"/>
          <w:szCs w:val="16"/>
        </w:rPr>
        <w:t xml:space="preserve">Estou </w:t>
      </w:r>
      <w:r w:rsidR="00745766" w:rsidRPr="00B70030">
        <w:rPr>
          <w:rFonts w:ascii="Arial" w:hAnsi="Arial" w:cs="Arial"/>
          <w:b/>
          <w:sz w:val="16"/>
          <w:szCs w:val="16"/>
        </w:rPr>
        <w:t>ciente</w:t>
      </w:r>
      <w:r w:rsidR="00745766" w:rsidRPr="00B70030">
        <w:rPr>
          <w:rFonts w:ascii="Arial" w:hAnsi="Arial" w:cs="Arial"/>
          <w:sz w:val="16"/>
          <w:szCs w:val="16"/>
        </w:rPr>
        <w:t xml:space="preserve"> de que após entregar a documentação completa, farei parte do proce</w:t>
      </w:r>
      <w:r w:rsidR="00EF09AA" w:rsidRPr="00B70030">
        <w:rPr>
          <w:rFonts w:ascii="Arial" w:hAnsi="Arial" w:cs="Arial"/>
          <w:sz w:val="16"/>
          <w:szCs w:val="16"/>
        </w:rPr>
        <w:t xml:space="preserve">sso de seleção </w:t>
      </w:r>
      <w:r w:rsidR="00745766" w:rsidRPr="00B70030">
        <w:rPr>
          <w:rFonts w:ascii="Arial" w:hAnsi="Arial" w:cs="Arial"/>
          <w:sz w:val="16"/>
          <w:szCs w:val="16"/>
        </w:rPr>
        <w:t>e que os critérios dessa seleção são: Renda (começando pela mais baixa); Estou ciente também queduas faltas consecutivas no início do curso sem aviso prévio acarretará na minha desistência automática do curso.</w:t>
      </w:r>
    </w:p>
    <w:p w:rsidR="005E74FC" w:rsidRPr="00B70030" w:rsidRDefault="005E74FC" w:rsidP="0028536B">
      <w:pPr>
        <w:divId w:val="1126504589"/>
        <w:rPr>
          <w:b/>
          <w:sz w:val="16"/>
          <w:szCs w:val="16"/>
          <w:lang w:val="pt-BR"/>
        </w:rPr>
      </w:pPr>
    </w:p>
    <w:p w:rsidR="005E74FC" w:rsidRPr="00B70030" w:rsidRDefault="005E74FC" w:rsidP="00777B2D">
      <w:pPr>
        <w:jc w:val="center"/>
        <w:divId w:val="1126504589"/>
        <w:rPr>
          <w:b/>
          <w:sz w:val="16"/>
          <w:szCs w:val="16"/>
          <w:lang w:val="pt-BR"/>
        </w:rPr>
      </w:pPr>
    </w:p>
    <w:p w:rsidR="000C17E7" w:rsidRPr="00B70030" w:rsidRDefault="000C17E7" w:rsidP="00777B2D">
      <w:pPr>
        <w:jc w:val="center"/>
        <w:divId w:val="1126504589"/>
        <w:rPr>
          <w:b/>
          <w:sz w:val="16"/>
          <w:szCs w:val="16"/>
          <w:lang w:val="pt-BR"/>
        </w:rPr>
      </w:pPr>
      <w:r w:rsidRPr="00B70030">
        <w:rPr>
          <w:b/>
          <w:sz w:val="16"/>
          <w:szCs w:val="16"/>
          <w:lang w:val="pt-BR"/>
        </w:rPr>
        <w:t>ASSINATURA DO ALUNO OU RESPONSÁVEL:_________________________________________________________</w:t>
      </w:r>
    </w:p>
    <w:p w:rsidR="00476E3C" w:rsidRPr="00B70030" w:rsidRDefault="00476E3C" w:rsidP="00476E3C">
      <w:pPr>
        <w:jc w:val="center"/>
        <w:divId w:val="1126504589"/>
        <w:rPr>
          <w:b/>
          <w:sz w:val="16"/>
          <w:szCs w:val="16"/>
          <w:u w:val="single"/>
          <w:lang w:val="pt-BR"/>
        </w:rPr>
      </w:pPr>
    </w:p>
    <w:p w:rsidR="00476E3C" w:rsidRPr="00476E3C" w:rsidRDefault="00476E3C" w:rsidP="00476E3C">
      <w:pPr>
        <w:jc w:val="center"/>
        <w:divId w:val="1126504589"/>
        <w:rPr>
          <w:b/>
          <w:sz w:val="40"/>
          <w:szCs w:val="40"/>
          <w:lang w:val="pt-BR"/>
        </w:rPr>
      </w:pPr>
    </w:p>
    <w:p w:rsidR="00476E3C" w:rsidRPr="00476E3C" w:rsidRDefault="00476E3C" w:rsidP="00476E3C">
      <w:pPr>
        <w:divId w:val="1126504589"/>
        <w:rPr>
          <w:b/>
          <w:lang w:val="pt-BR"/>
        </w:rPr>
      </w:pPr>
      <w:r w:rsidRPr="00476E3C">
        <w:rPr>
          <w:b/>
          <w:lang w:val="pt-BR"/>
        </w:rPr>
        <w:t>DECLARO ESTAR CIENTE QUE:</w:t>
      </w:r>
    </w:p>
    <w:p w:rsidR="00476E3C" w:rsidRPr="00476E3C" w:rsidRDefault="00476E3C" w:rsidP="00476E3C">
      <w:pPr>
        <w:divId w:val="1126504589"/>
        <w:rPr>
          <w:lang w:val="pt-BR"/>
        </w:rPr>
      </w:pPr>
    </w:p>
    <w:p w:rsidR="00476E3C" w:rsidRDefault="00476E3C" w:rsidP="00476E3C">
      <w:pPr>
        <w:pStyle w:val="PargrafodaLista"/>
        <w:numPr>
          <w:ilvl w:val="0"/>
          <w:numId w:val="3"/>
        </w:numPr>
        <w:spacing w:after="160" w:line="259" w:lineRule="auto"/>
        <w:ind w:hanging="720"/>
        <w:jc w:val="both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 xml:space="preserve">No contato telefônico, envio de e-mail ou mensagem whatsapp para informação sobre a vaga disponível para o curso pretendido, caso o candidato não tenha interesse, </w:t>
      </w:r>
      <w:r w:rsidRPr="006A2504">
        <w:rPr>
          <w:rFonts w:ascii="Arial" w:hAnsi="Arial" w:cs="Arial"/>
          <w:b/>
        </w:rPr>
        <w:t>a vaga será repassada</w:t>
      </w:r>
      <w:r>
        <w:rPr>
          <w:rFonts w:ascii="Arial" w:hAnsi="Arial" w:cs="Arial"/>
        </w:rPr>
        <w:t xml:space="preserve"> para o próximo interessado (a).</w:t>
      </w:r>
    </w:p>
    <w:p w:rsidR="00476E3C" w:rsidRPr="006A37B3" w:rsidRDefault="00476E3C" w:rsidP="00476E3C">
      <w:pPr>
        <w:pStyle w:val="PargrafodaLista"/>
        <w:divId w:val="1126504589"/>
        <w:rPr>
          <w:rFonts w:ascii="Arial" w:hAnsi="Arial" w:cs="Arial"/>
        </w:rPr>
      </w:pPr>
    </w:p>
    <w:p w:rsidR="00476E3C" w:rsidRDefault="00476E3C" w:rsidP="00476E3C">
      <w:pPr>
        <w:pStyle w:val="PargrafodaLista"/>
        <w:numPr>
          <w:ilvl w:val="0"/>
          <w:numId w:val="3"/>
        </w:numPr>
        <w:spacing w:after="160" w:line="259" w:lineRule="auto"/>
        <w:ind w:hanging="720"/>
        <w:jc w:val="both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 xml:space="preserve">Se houver interesse na vaga, o IEFA enviará a relação de documentos necessária para </w:t>
      </w:r>
      <w:r w:rsidRPr="006A37B3">
        <w:rPr>
          <w:rFonts w:ascii="Arial" w:hAnsi="Arial" w:cs="Arial"/>
          <w:b/>
        </w:rPr>
        <w:t>EFETIVAÇÃO</w:t>
      </w:r>
      <w:r>
        <w:rPr>
          <w:rFonts w:ascii="Arial" w:hAnsi="Arial" w:cs="Arial"/>
        </w:rPr>
        <w:t xml:space="preserve"> da matrícula,através de e-mail, whatsapp ou contato telefônico, sendo obrigatório trazer toda a documentação no prazo de até </w:t>
      </w:r>
      <w:r w:rsidRPr="006A37B3">
        <w:rPr>
          <w:rFonts w:ascii="Arial" w:hAnsi="Arial" w:cs="Arial"/>
          <w:b/>
        </w:rPr>
        <w:t>48 horas</w:t>
      </w:r>
      <w:r>
        <w:rPr>
          <w:rFonts w:ascii="Arial" w:hAnsi="Arial" w:cs="Arial"/>
        </w:rPr>
        <w:t xml:space="preserve"> e na falta de qualquer documento, a vaga será repassada para o próximo candidato (a).</w:t>
      </w:r>
    </w:p>
    <w:p w:rsidR="00476E3C" w:rsidRPr="00F0422B" w:rsidRDefault="00476E3C" w:rsidP="00476E3C">
      <w:pPr>
        <w:pStyle w:val="PargrafodaLista"/>
        <w:divId w:val="1126504589"/>
        <w:rPr>
          <w:rFonts w:ascii="Arial" w:hAnsi="Arial" w:cs="Arial"/>
        </w:rPr>
      </w:pPr>
    </w:p>
    <w:p w:rsidR="00476E3C" w:rsidRDefault="00476E3C" w:rsidP="00476E3C">
      <w:pPr>
        <w:pStyle w:val="PargrafodaLista"/>
        <w:numPr>
          <w:ilvl w:val="0"/>
          <w:numId w:val="3"/>
        </w:numPr>
        <w:spacing w:after="160" w:line="259" w:lineRule="auto"/>
        <w:ind w:hanging="720"/>
        <w:jc w:val="both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>A realização da inscrição não garante a vaga no curso pretendido.</w:t>
      </w:r>
    </w:p>
    <w:p w:rsidR="00476E3C" w:rsidRPr="00F0422B" w:rsidRDefault="00476E3C" w:rsidP="00476E3C">
      <w:pPr>
        <w:pStyle w:val="PargrafodaLista"/>
        <w:divId w:val="1126504589"/>
        <w:rPr>
          <w:rFonts w:ascii="Arial" w:hAnsi="Arial" w:cs="Arial"/>
        </w:rPr>
      </w:pPr>
    </w:p>
    <w:p w:rsidR="00476E3C" w:rsidRDefault="00476E3C" w:rsidP="00476E3C">
      <w:pPr>
        <w:pStyle w:val="PargrafodaLista"/>
        <w:numPr>
          <w:ilvl w:val="0"/>
          <w:numId w:val="3"/>
        </w:numPr>
        <w:spacing w:after="160" w:line="259" w:lineRule="auto"/>
        <w:ind w:hanging="720"/>
        <w:jc w:val="both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>No caso de requerimento da vaga, será realizada avaliação pela equipe técnica para efetivação da matrícula, caso não atinja os critérios, ficará em lista de espera.</w:t>
      </w:r>
    </w:p>
    <w:p w:rsidR="00476E3C" w:rsidRDefault="00476E3C" w:rsidP="00476E3C">
      <w:pPr>
        <w:pStyle w:val="PargrafodaLista"/>
        <w:jc w:val="both"/>
        <w:divId w:val="1126504589"/>
        <w:rPr>
          <w:rFonts w:ascii="Arial" w:hAnsi="Arial" w:cs="Arial"/>
        </w:rPr>
      </w:pPr>
    </w:p>
    <w:p w:rsidR="00476E3C" w:rsidRDefault="00476E3C" w:rsidP="00476E3C">
      <w:pPr>
        <w:pStyle w:val="PargrafodaLista"/>
        <w:numPr>
          <w:ilvl w:val="0"/>
          <w:numId w:val="3"/>
        </w:numPr>
        <w:spacing w:after="160" w:line="259" w:lineRule="auto"/>
        <w:ind w:hanging="720"/>
        <w:jc w:val="both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>No caso de desistência</w:t>
      </w:r>
      <w:r w:rsidRPr="004D4F08">
        <w:rPr>
          <w:rFonts w:ascii="Arial" w:hAnsi="Arial" w:cs="Arial"/>
          <w:b/>
        </w:rPr>
        <w:t>do curso após a efetivação da matrícula</w:t>
      </w:r>
      <w:r>
        <w:rPr>
          <w:rFonts w:ascii="Arial" w:hAnsi="Arial" w:cs="Arial"/>
        </w:rPr>
        <w:t xml:space="preserve">, o aluno ficará </w:t>
      </w:r>
      <w:r w:rsidRPr="006A2504">
        <w:rPr>
          <w:rFonts w:ascii="Arial" w:hAnsi="Arial" w:cs="Arial"/>
          <w:b/>
        </w:rPr>
        <w:t>IMPEDIDO</w:t>
      </w:r>
      <w:r>
        <w:rPr>
          <w:rFonts w:ascii="Arial" w:hAnsi="Arial" w:cs="Arial"/>
        </w:rPr>
        <w:t xml:space="preserve"> de requerer vaga social no </w:t>
      </w:r>
      <w:r w:rsidRPr="006A2504">
        <w:rPr>
          <w:rFonts w:ascii="Arial" w:hAnsi="Arial" w:cs="Arial"/>
          <w:u w:val="single"/>
        </w:rPr>
        <w:t>período de 2 anos</w:t>
      </w:r>
      <w:r>
        <w:rPr>
          <w:rFonts w:ascii="Arial" w:hAnsi="Arial" w:cs="Arial"/>
        </w:rPr>
        <w:t xml:space="preserve"> (regimento interno SENAC).</w:t>
      </w:r>
    </w:p>
    <w:p w:rsidR="00476E3C" w:rsidRPr="006A2504" w:rsidRDefault="00476E3C" w:rsidP="00476E3C">
      <w:pPr>
        <w:pStyle w:val="PargrafodaLista"/>
        <w:divId w:val="1126504589"/>
        <w:rPr>
          <w:rFonts w:ascii="Arial" w:hAnsi="Arial" w:cs="Arial"/>
        </w:rPr>
      </w:pPr>
    </w:p>
    <w:p w:rsidR="00476E3C" w:rsidRDefault="00476E3C" w:rsidP="00476E3C">
      <w:pPr>
        <w:pStyle w:val="PargrafodaLista"/>
        <w:numPr>
          <w:ilvl w:val="0"/>
          <w:numId w:val="3"/>
        </w:numPr>
        <w:spacing w:after="160" w:line="259" w:lineRule="auto"/>
        <w:ind w:hanging="720"/>
        <w:jc w:val="both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>O candidato/interessado compromete-se a informar a Secretaria do IEFA a</w:t>
      </w:r>
      <w:r w:rsidRPr="00150EFC">
        <w:rPr>
          <w:rFonts w:ascii="Arial" w:hAnsi="Arial" w:cs="Arial"/>
          <w:b/>
        </w:rPr>
        <w:t>mudança</w:t>
      </w:r>
      <w:r>
        <w:rPr>
          <w:rFonts w:ascii="Arial" w:hAnsi="Arial" w:cs="Arial"/>
          <w:b/>
        </w:rPr>
        <w:t xml:space="preserve"> de telefones fixo, celular ou e-mail </w:t>
      </w:r>
      <w:r w:rsidRPr="00443859">
        <w:rPr>
          <w:rFonts w:ascii="Arial" w:hAnsi="Arial" w:cs="Arial"/>
        </w:rPr>
        <w:t>para a devida</w:t>
      </w:r>
      <w:r>
        <w:rPr>
          <w:rFonts w:ascii="Arial" w:hAnsi="Arial" w:cs="Arial"/>
        </w:rPr>
        <w:t>alteração no cadastro, pois caso o IEFA não consiga entrar em contato com o interessado, a vaga será repassada para o próximo candidato (a).</w:t>
      </w:r>
    </w:p>
    <w:p w:rsidR="00476E3C" w:rsidRPr="00150EFC" w:rsidRDefault="00476E3C" w:rsidP="00476E3C">
      <w:pPr>
        <w:pStyle w:val="PargrafodaLista"/>
        <w:divId w:val="1126504589"/>
        <w:rPr>
          <w:rFonts w:ascii="Arial" w:hAnsi="Arial" w:cs="Arial"/>
        </w:rPr>
      </w:pPr>
    </w:p>
    <w:p w:rsidR="00476E3C" w:rsidRPr="00C355A2" w:rsidRDefault="00476E3C" w:rsidP="00C355A2">
      <w:pPr>
        <w:pStyle w:val="PargrafodaLista"/>
        <w:numPr>
          <w:ilvl w:val="0"/>
          <w:numId w:val="3"/>
        </w:numPr>
        <w:spacing w:after="160" w:line="259" w:lineRule="auto"/>
        <w:ind w:hanging="720"/>
        <w:jc w:val="both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>O IEFA reserva o direito de cancelar ou suspender os cursos cuja demanda não tenha a quantidade satisfatória de candidatos.</w:t>
      </w:r>
    </w:p>
    <w:p w:rsidR="00476E3C" w:rsidRDefault="00476E3C" w:rsidP="00476E3C">
      <w:pPr>
        <w:pStyle w:val="PargrafodaLista"/>
        <w:divId w:val="1126504589"/>
        <w:rPr>
          <w:rFonts w:ascii="Arial" w:hAnsi="Arial" w:cs="Arial"/>
        </w:rPr>
      </w:pPr>
    </w:p>
    <w:p w:rsidR="00C355A2" w:rsidRDefault="00C355A2" w:rsidP="00476E3C">
      <w:pPr>
        <w:pStyle w:val="PargrafodaLista"/>
        <w:divId w:val="1126504589"/>
        <w:rPr>
          <w:rFonts w:ascii="Arial" w:hAnsi="Arial" w:cs="Arial"/>
        </w:rPr>
      </w:pPr>
    </w:p>
    <w:p w:rsidR="00C355A2" w:rsidRPr="00F0422B" w:rsidRDefault="00C355A2" w:rsidP="00476E3C">
      <w:pPr>
        <w:pStyle w:val="PargrafodaLista"/>
        <w:divId w:val="1126504589"/>
        <w:rPr>
          <w:rFonts w:ascii="Arial" w:hAnsi="Arial" w:cs="Arial"/>
        </w:rPr>
      </w:pPr>
    </w:p>
    <w:p w:rsidR="00476E3C" w:rsidRPr="007837A9" w:rsidRDefault="00476E3C" w:rsidP="00476E3C">
      <w:pPr>
        <w:pStyle w:val="PargrafodaLista"/>
        <w:divId w:val="1126504589"/>
        <w:rPr>
          <w:rFonts w:ascii="Arial" w:hAnsi="Arial" w:cs="Arial"/>
        </w:rPr>
      </w:pPr>
    </w:p>
    <w:p w:rsidR="00476E3C" w:rsidRDefault="00476E3C" w:rsidP="00476E3C">
      <w:pPr>
        <w:pStyle w:val="PargrafodaLista"/>
        <w:jc w:val="center"/>
        <w:divId w:val="1126504589"/>
        <w:rPr>
          <w:rFonts w:ascii="Arial" w:hAnsi="Arial" w:cs="Arial"/>
        </w:rPr>
      </w:pPr>
      <w:r>
        <w:rPr>
          <w:rFonts w:ascii="Arial" w:hAnsi="Arial" w:cs="Arial"/>
        </w:rPr>
        <w:t>______________________________</w:t>
      </w:r>
    </w:p>
    <w:p w:rsidR="00476E3C" w:rsidRPr="00C355A2" w:rsidRDefault="00C355A2" w:rsidP="00C355A2">
      <w:pPr>
        <w:pStyle w:val="PargrafodaLista"/>
        <w:jc w:val="center"/>
        <w:divId w:val="112650458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Candidato (a)</w:t>
      </w:r>
    </w:p>
    <w:p w:rsidR="00476E3C" w:rsidRDefault="00476E3C" w:rsidP="00476E3C">
      <w:pPr>
        <w:pStyle w:val="PargrafodaLista"/>
        <w:jc w:val="center"/>
        <w:divId w:val="1126504589"/>
        <w:rPr>
          <w:rFonts w:ascii="Arial" w:hAnsi="Arial" w:cs="Arial"/>
          <w:sz w:val="24"/>
          <w:szCs w:val="24"/>
        </w:rPr>
      </w:pPr>
    </w:p>
    <w:p w:rsidR="00476E3C" w:rsidRDefault="00476E3C" w:rsidP="00476E3C">
      <w:pPr>
        <w:pStyle w:val="PargrafodaLista"/>
        <w:jc w:val="center"/>
        <w:divId w:val="1126504589"/>
        <w:rPr>
          <w:rFonts w:ascii="Arial" w:hAnsi="Arial" w:cs="Arial"/>
          <w:sz w:val="24"/>
          <w:szCs w:val="24"/>
        </w:rPr>
      </w:pPr>
    </w:p>
    <w:p w:rsidR="00C355A2" w:rsidRDefault="00C355A2" w:rsidP="00476E3C">
      <w:pPr>
        <w:pStyle w:val="PargrafodaLista"/>
        <w:jc w:val="center"/>
        <w:divId w:val="1126504589"/>
        <w:rPr>
          <w:rFonts w:ascii="Arial" w:hAnsi="Arial" w:cs="Arial"/>
          <w:sz w:val="24"/>
          <w:szCs w:val="24"/>
        </w:rPr>
      </w:pPr>
    </w:p>
    <w:p w:rsidR="00C355A2" w:rsidRDefault="00C355A2" w:rsidP="00476E3C">
      <w:pPr>
        <w:pStyle w:val="PargrafodaLista"/>
        <w:jc w:val="center"/>
        <w:divId w:val="1126504589"/>
        <w:rPr>
          <w:rFonts w:ascii="Arial" w:hAnsi="Arial" w:cs="Arial"/>
          <w:sz w:val="24"/>
          <w:szCs w:val="24"/>
        </w:rPr>
      </w:pPr>
    </w:p>
    <w:p w:rsidR="00476E3C" w:rsidRDefault="00476E3C" w:rsidP="00476E3C">
      <w:pPr>
        <w:pStyle w:val="PargrafodaLista"/>
        <w:jc w:val="center"/>
        <w:divId w:val="112650458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</w:t>
      </w:r>
    </w:p>
    <w:p w:rsidR="005A0FDC" w:rsidRPr="007064C4" w:rsidRDefault="00476E3C" w:rsidP="007064C4">
      <w:pPr>
        <w:pStyle w:val="PargrafodaLista"/>
        <w:jc w:val="center"/>
        <w:divId w:val="112650458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Responsável pelo preenchimento</w:t>
      </w:r>
    </w:p>
    <w:p w:rsidR="005A0FDC" w:rsidRDefault="005A0FDC" w:rsidP="00E6506C">
      <w:pPr>
        <w:divId w:val="1126504589"/>
        <w:rPr>
          <w:b/>
          <w:sz w:val="36"/>
          <w:lang w:val="pt-BR"/>
        </w:rPr>
      </w:pPr>
    </w:p>
    <w:sectPr w:rsidR="005A0FDC" w:rsidSect="00C824E8">
      <w:headerReference w:type="default" r:id="rId8"/>
      <w:headerReference w:type="first" r:id="rId9"/>
      <w:pgSz w:w="11907" w:h="16839"/>
      <w:pgMar w:top="720" w:right="720" w:bottom="720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0BB7" w:rsidRDefault="007B0BB7">
      <w:pPr>
        <w:rPr>
          <w:lang w:val="pt-BR"/>
        </w:rPr>
      </w:pPr>
      <w:r>
        <w:rPr>
          <w:lang w:val="pt-BR"/>
        </w:rPr>
        <w:separator/>
      </w:r>
    </w:p>
  </w:endnote>
  <w:endnote w:type="continuationSeparator" w:id="1">
    <w:p w:rsidR="007B0BB7" w:rsidRDefault="007B0BB7">
      <w:pPr>
        <w:rPr>
          <w:lang w:val="pt-BR"/>
        </w:rPr>
      </w:pPr>
      <w:r>
        <w:rPr>
          <w:lang w:val="pt-BR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0BB7" w:rsidRDefault="007B0BB7">
      <w:pPr>
        <w:rPr>
          <w:lang w:val="pt-BR"/>
        </w:rPr>
      </w:pPr>
      <w:r>
        <w:rPr>
          <w:lang w:val="pt-BR"/>
        </w:rPr>
        <w:separator/>
      </w:r>
    </w:p>
  </w:footnote>
  <w:footnote w:type="continuationSeparator" w:id="1">
    <w:p w:rsidR="007B0BB7" w:rsidRDefault="007B0BB7">
      <w:pPr>
        <w:rPr>
          <w:lang w:val="pt-BR"/>
        </w:rPr>
      </w:pPr>
      <w:r>
        <w:rPr>
          <w:lang w:val="pt-BR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3781" w:rsidRDefault="00613781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-47625</wp:posOffset>
          </wp:positionH>
          <wp:positionV relativeFrom="paragraph">
            <wp:posOffset>-264853</wp:posOffset>
          </wp:positionV>
          <wp:extent cx="6624955" cy="966470"/>
          <wp:effectExtent l="0" t="0" r="4445" b="5080"/>
          <wp:wrapNone/>
          <wp:docPr id="5" name="Imagem 5" descr="C:\Users\Projetos\Documents\IEFA Timbrado\IEFA Timbre Cabeçalh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Projetos\Documents\IEFA Timbrado\IEFA Timbre Cabeçalh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4955" cy="966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13781" w:rsidRDefault="00613781">
    <w:pPr>
      <w:pStyle w:val="Cabealho"/>
    </w:pPr>
  </w:p>
  <w:p w:rsidR="00613781" w:rsidRDefault="00613781">
    <w:pPr>
      <w:pStyle w:val="Cabealho"/>
    </w:pPr>
  </w:p>
  <w:p w:rsidR="00613781" w:rsidRDefault="00613781">
    <w:pPr>
      <w:pStyle w:val="Cabealho"/>
    </w:pPr>
  </w:p>
  <w:p w:rsidR="00613781" w:rsidRDefault="00613781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3781" w:rsidRPr="00BD51C2" w:rsidRDefault="00BE0EC6" w:rsidP="00BD51C2">
    <w:pPr>
      <w:pStyle w:val="Cabealho"/>
      <w:pBdr>
        <w:bottom w:val="single" w:sz="12" w:space="1" w:color="auto"/>
      </w:pBdr>
      <w:tabs>
        <w:tab w:val="center" w:pos="4072"/>
        <w:tab w:val="right" w:pos="8144"/>
      </w:tabs>
      <w:ind w:right="360"/>
      <w:rPr>
        <w:b/>
        <w:sz w:val="28"/>
        <w:szCs w:val="32"/>
        <w:lang w:val="pt-BR"/>
      </w:rPr>
    </w:pPr>
    <w:r w:rsidRPr="00BE0EC6">
      <w:rPr>
        <w:noProof/>
        <w:lang w:val="pt-BR" w:eastAsia="pt-BR"/>
      </w:rPr>
      <w:pict>
        <v:rect id="Retângulo 5" o:spid="_x0000_s8193" style="position:absolute;margin-left:728.1pt;margin-top:-6.2pt;width:85.5pt;height:121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8iJAIAAD8EAAAOAAAAZHJzL2Uyb0RvYy54bWysU9uO0zAQfUfiHyy/0yRVC92o6WrVpQhp&#10;gRULH+A6TmLheMzYbVo+h1/hxxg73VIu4gGRB8sTj4/PnDOzvD70hu0Veg224sUk50xZCbW2bcU/&#10;ftg8W3Dmg7C1MGBVxY/K8+vV0yfLwZVqCh2YWiEjEOvLwVW8C8GVWeZlp3rhJ+CUpcMGsBeBQmyz&#10;GsVA6L3Jpnn+PBsAa4cglff093Y85KuE3zRKhndN41VgpuLELaQV07qNa7ZairJF4TotTzTEP7Do&#10;hbb06BnqVgTBdqh/g+q1RPDQhImEPoOm0VKlGqiaIv+lmodOOJVqIXG8O8vk/x+sfLu/R6Zr8o4z&#10;K3qy6L0K377admeAzaM+g/MlpT24e4wVencH8pNnFtadsK26QYShU6ImVkXMz366EANPV9l2eAM1&#10;wYtdgCTVocE+ApII7JAcOZ4dUYfAJP0s8sV8MSfjJJ0V81k+L5JnmSgfrzv04ZWCnsVNxZEsT/Bi&#10;f+dDpCPKx5REH4yuN9qYFGC7XRtke0HtsUlfqoCqvEwzlg30/FVOTP6OkafvTxi9DtToRvcVX5yT&#10;RBmFe2nr1IZBaDPuibOxJyWjeKMJW6iPJCTC2MU0dbTpAL9wNlAHV9x/3glUnJnXlsy4Kmaz2PIp&#10;mM1fTCnAy5Pt5YmwkqAqHjgbt+swjsnOoW47eqlItVu4IQMbnaSN5o6sTmSpS5Pip4mKY3AZp6wf&#10;c7/6DgAA//8DAFBLAwQUAAYACAAAACEA7tYyz+MAAAANAQAADwAAAGRycy9kb3ducmV2LnhtbEyP&#10;wU7DMAyG70i8Q2QkLmhLlo2CStMJbXDhMGljEhyzJrQVjVMl6dbx9HgnOP72p9+fi+XoOna0IbYe&#10;FcymApjFypsWawX799fJI7CYNBrdebQKzjbCsry+KnRu/Am39rhLNaMSjLlW0KTU55zHqrFOx6nv&#10;LdLuywenE8VQcxP0icpdx6UQGXe6RbrQ6N6uGlt97wanoP9Yafey4ektnOc/n8N+s16LO6Vub8bn&#10;J2DJjukPhos+qUNJTgc/oImso7y4zySxCiYzuQB2QTL5QKODAjkXEnhZ8P9flL8AAAD//wMAUEsB&#10;Ai0AFAAGAAgAAAAhALaDOJL+AAAA4QEAABMAAAAAAAAAAAAAAAAAAAAAAFtDb250ZW50X1R5cGVz&#10;XS54bWxQSwECLQAUAAYACAAAACEAOP0h/9YAAACUAQAACwAAAAAAAAAAAAAAAAAvAQAAX3JlbHMv&#10;LnJlbHNQSwECLQAUAAYACAAAACEAE1Z/IiQCAAA/BAAADgAAAAAAAAAAAAAAAAAuAgAAZHJzL2Uy&#10;b0RvYy54bWxQSwECLQAUAAYACAAAACEA7tYyz+MAAAANAQAADwAAAAAAAAAAAAAAAAB+BAAAZHJz&#10;L2Rvd25yZXYueG1sUEsFBgAAAAAEAAQA8wAAAI4FAAAAAA==&#10;" strokeweight="1.5pt"/>
      </w:pict>
    </w:r>
    <w:r w:rsidR="00613781">
      <w:rPr>
        <w:noProof/>
        <w:lang w:val="pt-BR" w:eastAsia="pt-BR"/>
      </w:rPr>
      <w:drawing>
        <wp:anchor distT="0" distB="0" distL="114300" distR="114300" simplePos="0" relativeHeight="251659264" behindDoc="0" locked="0" layoutInCell="0" allowOverlap="1">
          <wp:simplePos x="0" y="0"/>
          <wp:positionH relativeFrom="column">
            <wp:posOffset>-107315</wp:posOffset>
          </wp:positionH>
          <wp:positionV relativeFrom="paragraph">
            <wp:posOffset>-74930</wp:posOffset>
          </wp:positionV>
          <wp:extent cx="981075" cy="647065"/>
          <wp:effectExtent l="0" t="0" r="9525" b="635"/>
          <wp:wrapNone/>
          <wp:docPr id="3" name="Imagem 2" descr="logo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logo-cor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647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13781" w:rsidRPr="00BD51C2">
      <w:rPr>
        <w:b/>
        <w:sz w:val="28"/>
        <w:szCs w:val="32"/>
        <w:lang w:val="pt-BR"/>
      </w:rPr>
      <w:t xml:space="preserve">Instituto Educacional Francisco de Assis </w:t>
    </w:r>
  </w:p>
  <w:p w:rsidR="00613781" w:rsidRPr="00BD51C2" w:rsidRDefault="00613781" w:rsidP="00BD51C2">
    <w:pPr>
      <w:pStyle w:val="Cabealho"/>
      <w:ind w:right="360"/>
      <w:rPr>
        <w:sz w:val="14"/>
        <w:szCs w:val="16"/>
        <w:lang w:val="pt-BR"/>
      </w:rPr>
    </w:pPr>
  </w:p>
  <w:p w:rsidR="00613781" w:rsidRPr="0080345E" w:rsidRDefault="00613781" w:rsidP="000225F4">
    <w:pPr>
      <w:pStyle w:val="Cabealho"/>
      <w:ind w:right="360"/>
      <w:jc w:val="center"/>
      <w:rPr>
        <w:b/>
        <w:sz w:val="20"/>
        <w:szCs w:val="22"/>
        <w:lang w:val="pt-BR"/>
      </w:rPr>
    </w:pPr>
    <w:r w:rsidRPr="00BD51C2">
      <w:rPr>
        <w:b/>
        <w:sz w:val="24"/>
        <w:szCs w:val="28"/>
        <w:lang w:val="pt-BR"/>
      </w:rPr>
      <w:t>CAPACITAÇÃO E QUALIFICAÇÃO PROFISSIONAL</w:t>
    </w:r>
  </w:p>
  <w:p w:rsidR="001A46B6" w:rsidRDefault="001A46B6" w:rsidP="001A46B6">
    <w:pPr>
      <w:pStyle w:val="Cabealho"/>
      <w:jc w:val="center"/>
      <w:rPr>
        <w:b/>
        <w:sz w:val="28"/>
        <w:szCs w:val="28"/>
        <w:lang w:val="pt-BR"/>
      </w:rPr>
    </w:pPr>
  </w:p>
  <w:p w:rsidR="007064C4" w:rsidRPr="00C355A2" w:rsidRDefault="007064C4" w:rsidP="001A46B6">
    <w:pPr>
      <w:pStyle w:val="Cabealho"/>
      <w:jc w:val="center"/>
      <w:rPr>
        <w:b/>
        <w:sz w:val="28"/>
        <w:szCs w:val="28"/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F09EE"/>
    <w:multiLevelType w:val="hybridMultilevel"/>
    <w:tmpl w:val="01CC40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076026"/>
    <w:multiLevelType w:val="hybridMultilevel"/>
    <w:tmpl w:val="78CA50DA"/>
    <w:lvl w:ilvl="0" w:tplc="ED08CC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D081C"/>
    <w:multiLevelType w:val="hybridMultilevel"/>
    <w:tmpl w:val="91946B4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ttachedTemplate r:id="rId1"/>
  <w:stylePaneFormatFilter w:val="3F01"/>
  <w:defaultTabStop w:val="720"/>
  <w:hyphenationZone w:val="425"/>
  <w:noPunctuationKerning/>
  <w:characterSpacingControl w:val="doNotCompress"/>
  <w:hdrShapeDefaults>
    <o:shapedefaults v:ext="edit" spidmax="9218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D51C2"/>
    <w:rsid w:val="000007AC"/>
    <w:rsid w:val="0001100E"/>
    <w:rsid w:val="00012F4E"/>
    <w:rsid w:val="00021797"/>
    <w:rsid w:val="000225F4"/>
    <w:rsid w:val="000226CF"/>
    <w:rsid w:val="00022AA6"/>
    <w:rsid w:val="00023006"/>
    <w:rsid w:val="00027537"/>
    <w:rsid w:val="00030C19"/>
    <w:rsid w:val="00032504"/>
    <w:rsid w:val="0003692A"/>
    <w:rsid w:val="00037805"/>
    <w:rsid w:val="00050181"/>
    <w:rsid w:val="00056EAC"/>
    <w:rsid w:val="00060C3B"/>
    <w:rsid w:val="00060F68"/>
    <w:rsid w:val="0006129D"/>
    <w:rsid w:val="000626BD"/>
    <w:rsid w:val="00062EFC"/>
    <w:rsid w:val="000671E7"/>
    <w:rsid w:val="00070673"/>
    <w:rsid w:val="000727FA"/>
    <w:rsid w:val="0007628F"/>
    <w:rsid w:val="00082086"/>
    <w:rsid w:val="00083AFF"/>
    <w:rsid w:val="0008679F"/>
    <w:rsid w:val="00086DFD"/>
    <w:rsid w:val="000902A8"/>
    <w:rsid w:val="00095459"/>
    <w:rsid w:val="000A011B"/>
    <w:rsid w:val="000A479B"/>
    <w:rsid w:val="000A6FF1"/>
    <w:rsid w:val="000B568F"/>
    <w:rsid w:val="000B5D5A"/>
    <w:rsid w:val="000C06F3"/>
    <w:rsid w:val="000C1730"/>
    <w:rsid w:val="000C17E7"/>
    <w:rsid w:val="000C59D4"/>
    <w:rsid w:val="000C72F3"/>
    <w:rsid w:val="000C767B"/>
    <w:rsid w:val="000D317E"/>
    <w:rsid w:val="000D6761"/>
    <w:rsid w:val="000E1EA9"/>
    <w:rsid w:val="000E21E0"/>
    <w:rsid w:val="000E3AAF"/>
    <w:rsid w:val="000E7E1D"/>
    <w:rsid w:val="000F1667"/>
    <w:rsid w:val="000F1CE9"/>
    <w:rsid w:val="000F37D6"/>
    <w:rsid w:val="000F623C"/>
    <w:rsid w:val="000F6DFF"/>
    <w:rsid w:val="0010028A"/>
    <w:rsid w:val="00101A7B"/>
    <w:rsid w:val="00105063"/>
    <w:rsid w:val="00106B28"/>
    <w:rsid w:val="00112BEC"/>
    <w:rsid w:val="001168F0"/>
    <w:rsid w:val="0011798A"/>
    <w:rsid w:val="00121F86"/>
    <w:rsid w:val="0012318D"/>
    <w:rsid w:val="00131CF0"/>
    <w:rsid w:val="00132B3A"/>
    <w:rsid w:val="00136E4E"/>
    <w:rsid w:val="00145F8D"/>
    <w:rsid w:val="001465FE"/>
    <w:rsid w:val="00146B67"/>
    <w:rsid w:val="00155556"/>
    <w:rsid w:val="00161FF9"/>
    <w:rsid w:val="00166E5C"/>
    <w:rsid w:val="001703AA"/>
    <w:rsid w:val="001715B0"/>
    <w:rsid w:val="0017189E"/>
    <w:rsid w:val="00171F9B"/>
    <w:rsid w:val="00175F19"/>
    <w:rsid w:val="00176A4D"/>
    <w:rsid w:val="00181751"/>
    <w:rsid w:val="001910CC"/>
    <w:rsid w:val="001A46B6"/>
    <w:rsid w:val="001B0268"/>
    <w:rsid w:val="001B20EF"/>
    <w:rsid w:val="001B3CB6"/>
    <w:rsid w:val="001B4B51"/>
    <w:rsid w:val="001C1096"/>
    <w:rsid w:val="001C442E"/>
    <w:rsid w:val="001C5007"/>
    <w:rsid w:val="001C6D0B"/>
    <w:rsid w:val="001C7646"/>
    <w:rsid w:val="001C7960"/>
    <w:rsid w:val="001D26BB"/>
    <w:rsid w:val="001D45A4"/>
    <w:rsid w:val="001D75FC"/>
    <w:rsid w:val="001E4412"/>
    <w:rsid w:val="001E4CA0"/>
    <w:rsid w:val="001F59E1"/>
    <w:rsid w:val="001F686E"/>
    <w:rsid w:val="002035B2"/>
    <w:rsid w:val="002048CD"/>
    <w:rsid w:val="00205533"/>
    <w:rsid w:val="00205A2A"/>
    <w:rsid w:val="0020647B"/>
    <w:rsid w:val="002068FF"/>
    <w:rsid w:val="00215C78"/>
    <w:rsid w:val="0021687B"/>
    <w:rsid w:val="00220F7D"/>
    <w:rsid w:val="00227190"/>
    <w:rsid w:val="00234E87"/>
    <w:rsid w:val="0024311F"/>
    <w:rsid w:val="00244CA4"/>
    <w:rsid w:val="00251AC3"/>
    <w:rsid w:val="0025230E"/>
    <w:rsid w:val="00256C96"/>
    <w:rsid w:val="00260864"/>
    <w:rsid w:val="00264E05"/>
    <w:rsid w:val="002654A9"/>
    <w:rsid w:val="00266756"/>
    <w:rsid w:val="00270154"/>
    <w:rsid w:val="002711C8"/>
    <w:rsid w:val="0027281E"/>
    <w:rsid w:val="002742CB"/>
    <w:rsid w:val="00283910"/>
    <w:rsid w:val="0028536B"/>
    <w:rsid w:val="002853C5"/>
    <w:rsid w:val="00285AF2"/>
    <w:rsid w:val="00296D78"/>
    <w:rsid w:val="0029737D"/>
    <w:rsid w:val="002B19D7"/>
    <w:rsid w:val="002B2274"/>
    <w:rsid w:val="002B7991"/>
    <w:rsid w:val="002C328D"/>
    <w:rsid w:val="002C32CE"/>
    <w:rsid w:val="002C52E6"/>
    <w:rsid w:val="002D00A4"/>
    <w:rsid w:val="002D30B8"/>
    <w:rsid w:val="002D6B3F"/>
    <w:rsid w:val="002D7C47"/>
    <w:rsid w:val="002E5C31"/>
    <w:rsid w:val="002F0D36"/>
    <w:rsid w:val="002F17B8"/>
    <w:rsid w:val="002F26F4"/>
    <w:rsid w:val="002F73C4"/>
    <w:rsid w:val="00300F70"/>
    <w:rsid w:val="00301525"/>
    <w:rsid w:val="0031347B"/>
    <w:rsid w:val="00316113"/>
    <w:rsid w:val="00324549"/>
    <w:rsid w:val="00327255"/>
    <w:rsid w:val="00331EE9"/>
    <w:rsid w:val="003323AF"/>
    <w:rsid w:val="003342F3"/>
    <w:rsid w:val="003369F6"/>
    <w:rsid w:val="003428B5"/>
    <w:rsid w:val="00350CB1"/>
    <w:rsid w:val="00352B18"/>
    <w:rsid w:val="003552D6"/>
    <w:rsid w:val="003569C2"/>
    <w:rsid w:val="00360AEC"/>
    <w:rsid w:val="0037014F"/>
    <w:rsid w:val="00371BEB"/>
    <w:rsid w:val="003739B4"/>
    <w:rsid w:val="00376CB8"/>
    <w:rsid w:val="0038648B"/>
    <w:rsid w:val="00386BA3"/>
    <w:rsid w:val="00391185"/>
    <w:rsid w:val="003921B9"/>
    <w:rsid w:val="003972E1"/>
    <w:rsid w:val="003A05C0"/>
    <w:rsid w:val="003A60F1"/>
    <w:rsid w:val="003A7FE0"/>
    <w:rsid w:val="003B397D"/>
    <w:rsid w:val="003B567E"/>
    <w:rsid w:val="003B59C1"/>
    <w:rsid w:val="003B60C9"/>
    <w:rsid w:val="003C0C34"/>
    <w:rsid w:val="003C1D92"/>
    <w:rsid w:val="003C6E44"/>
    <w:rsid w:val="003C77A1"/>
    <w:rsid w:val="003D330D"/>
    <w:rsid w:val="003D5527"/>
    <w:rsid w:val="003D6112"/>
    <w:rsid w:val="003E4014"/>
    <w:rsid w:val="003E447A"/>
    <w:rsid w:val="003E72B2"/>
    <w:rsid w:val="003F26B8"/>
    <w:rsid w:val="003F40F5"/>
    <w:rsid w:val="004020B6"/>
    <w:rsid w:val="00403975"/>
    <w:rsid w:val="00406ADC"/>
    <w:rsid w:val="00414F1B"/>
    <w:rsid w:val="00415675"/>
    <w:rsid w:val="004178E3"/>
    <w:rsid w:val="00425BA0"/>
    <w:rsid w:val="00430824"/>
    <w:rsid w:val="00431380"/>
    <w:rsid w:val="00431994"/>
    <w:rsid w:val="00432CA4"/>
    <w:rsid w:val="00435477"/>
    <w:rsid w:val="0043588B"/>
    <w:rsid w:val="00440CC9"/>
    <w:rsid w:val="00443ADF"/>
    <w:rsid w:val="004443FC"/>
    <w:rsid w:val="004468E6"/>
    <w:rsid w:val="00446BE8"/>
    <w:rsid w:val="00453DC3"/>
    <w:rsid w:val="0046037C"/>
    <w:rsid w:val="00461B33"/>
    <w:rsid w:val="00462560"/>
    <w:rsid w:val="004629BA"/>
    <w:rsid w:val="00462C69"/>
    <w:rsid w:val="00463448"/>
    <w:rsid w:val="004647BF"/>
    <w:rsid w:val="0046524C"/>
    <w:rsid w:val="00466731"/>
    <w:rsid w:val="00466A61"/>
    <w:rsid w:val="0047311D"/>
    <w:rsid w:val="0047316C"/>
    <w:rsid w:val="004762D3"/>
    <w:rsid w:val="00476E3C"/>
    <w:rsid w:val="004808CA"/>
    <w:rsid w:val="00482044"/>
    <w:rsid w:val="00482080"/>
    <w:rsid w:val="004822FE"/>
    <w:rsid w:val="00485FA1"/>
    <w:rsid w:val="004A227B"/>
    <w:rsid w:val="004A2AE8"/>
    <w:rsid w:val="004A3C47"/>
    <w:rsid w:val="004A4F1F"/>
    <w:rsid w:val="004B1627"/>
    <w:rsid w:val="004B3A7F"/>
    <w:rsid w:val="004B485B"/>
    <w:rsid w:val="004B5BB9"/>
    <w:rsid w:val="004B70C9"/>
    <w:rsid w:val="004B7245"/>
    <w:rsid w:val="004C2B7F"/>
    <w:rsid w:val="004C41F3"/>
    <w:rsid w:val="004C5633"/>
    <w:rsid w:val="004D0C82"/>
    <w:rsid w:val="004D4DE8"/>
    <w:rsid w:val="004E0517"/>
    <w:rsid w:val="004E090E"/>
    <w:rsid w:val="004E6070"/>
    <w:rsid w:val="004E6DB8"/>
    <w:rsid w:val="004F5C32"/>
    <w:rsid w:val="00503CFC"/>
    <w:rsid w:val="0050413D"/>
    <w:rsid w:val="00506612"/>
    <w:rsid w:val="005117C3"/>
    <w:rsid w:val="0051230F"/>
    <w:rsid w:val="005128CF"/>
    <w:rsid w:val="00517562"/>
    <w:rsid w:val="00521DBB"/>
    <w:rsid w:val="00523DB4"/>
    <w:rsid w:val="005262C1"/>
    <w:rsid w:val="00526A48"/>
    <w:rsid w:val="005331C9"/>
    <w:rsid w:val="00535BA5"/>
    <w:rsid w:val="005413E3"/>
    <w:rsid w:val="00541C07"/>
    <w:rsid w:val="00543CEE"/>
    <w:rsid w:val="0055041B"/>
    <w:rsid w:val="00551BCF"/>
    <w:rsid w:val="005702AD"/>
    <w:rsid w:val="0057121B"/>
    <w:rsid w:val="00572227"/>
    <w:rsid w:val="00580698"/>
    <w:rsid w:val="0058171B"/>
    <w:rsid w:val="0058268D"/>
    <w:rsid w:val="00582C47"/>
    <w:rsid w:val="005841A4"/>
    <w:rsid w:val="0058544C"/>
    <w:rsid w:val="00587159"/>
    <w:rsid w:val="005935FA"/>
    <w:rsid w:val="005A0FDC"/>
    <w:rsid w:val="005A67F8"/>
    <w:rsid w:val="005A6D7D"/>
    <w:rsid w:val="005B1A10"/>
    <w:rsid w:val="005B336E"/>
    <w:rsid w:val="005B7973"/>
    <w:rsid w:val="005C1446"/>
    <w:rsid w:val="005C33E1"/>
    <w:rsid w:val="005C40FE"/>
    <w:rsid w:val="005C49B6"/>
    <w:rsid w:val="005C49F9"/>
    <w:rsid w:val="005C5538"/>
    <w:rsid w:val="005C5AFE"/>
    <w:rsid w:val="005D0E9A"/>
    <w:rsid w:val="005D5107"/>
    <w:rsid w:val="005D5F2E"/>
    <w:rsid w:val="005E40AF"/>
    <w:rsid w:val="005E74FC"/>
    <w:rsid w:val="005F1490"/>
    <w:rsid w:val="005F4EB2"/>
    <w:rsid w:val="005F7386"/>
    <w:rsid w:val="005F7BA0"/>
    <w:rsid w:val="0061377F"/>
    <w:rsid w:val="00613781"/>
    <w:rsid w:val="00615217"/>
    <w:rsid w:val="00621084"/>
    <w:rsid w:val="00621C81"/>
    <w:rsid w:val="00624C27"/>
    <w:rsid w:val="00624EC0"/>
    <w:rsid w:val="00636569"/>
    <w:rsid w:val="00642F09"/>
    <w:rsid w:val="00654FE4"/>
    <w:rsid w:val="00656FFA"/>
    <w:rsid w:val="006615C7"/>
    <w:rsid w:val="00667349"/>
    <w:rsid w:val="00672ABF"/>
    <w:rsid w:val="006803C9"/>
    <w:rsid w:val="00680EC4"/>
    <w:rsid w:val="0068167E"/>
    <w:rsid w:val="006830C5"/>
    <w:rsid w:val="00684B34"/>
    <w:rsid w:val="00690A72"/>
    <w:rsid w:val="00697B96"/>
    <w:rsid w:val="006A2DE0"/>
    <w:rsid w:val="006A3ED3"/>
    <w:rsid w:val="006C2516"/>
    <w:rsid w:val="006C340F"/>
    <w:rsid w:val="006D2231"/>
    <w:rsid w:val="006D6CBB"/>
    <w:rsid w:val="006F09C4"/>
    <w:rsid w:val="006F237D"/>
    <w:rsid w:val="006F283F"/>
    <w:rsid w:val="006F64BD"/>
    <w:rsid w:val="0070218E"/>
    <w:rsid w:val="0070439C"/>
    <w:rsid w:val="007064C4"/>
    <w:rsid w:val="00714ACD"/>
    <w:rsid w:val="00717640"/>
    <w:rsid w:val="00724311"/>
    <w:rsid w:val="007248F2"/>
    <w:rsid w:val="00730610"/>
    <w:rsid w:val="0073240F"/>
    <w:rsid w:val="0073355B"/>
    <w:rsid w:val="0073371F"/>
    <w:rsid w:val="007350C2"/>
    <w:rsid w:val="00735971"/>
    <w:rsid w:val="00745531"/>
    <w:rsid w:val="00745766"/>
    <w:rsid w:val="0074667D"/>
    <w:rsid w:val="00746CB0"/>
    <w:rsid w:val="0075671B"/>
    <w:rsid w:val="007574AD"/>
    <w:rsid w:val="00757D7D"/>
    <w:rsid w:val="00760715"/>
    <w:rsid w:val="007616AA"/>
    <w:rsid w:val="00761BEA"/>
    <w:rsid w:val="007650C0"/>
    <w:rsid w:val="007717AD"/>
    <w:rsid w:val="00773F83"/>
    <w:rsid w:val="00774E7C"/>
    <w:rsid w:val="00775F1F"/>
    <w:rsid w:val="00777A55"/>
    <w:rsid w:val="00777B2D"/>
    <w:rsid w:val="00794E33"/>
    <w:rsid w:val="00796F86"/>
    <w:rsid w:val="007A3791"/>
    <w:rsid w:val="007B0245"/>
    <w:rsid w:val="007B0BB7"/>
    <w:rsid w:val="007B1662"/>
    <w:rsid w:val="007B30FF"/>
    <w:rsid w:val="007B5A2B"/>
    <w:rsid w:val="007B7050"/>
    <w:rsid w:val="007B7653"/>
    <w:rsid w:val="007C40F7"/>
    <w:rsid w:val="007C502C"/>
    <w:rsid w:val="007C5C95"/>
    <w:rsid w:val="007C62C6"/>
    <w:rsid w:val="007D3A3D"/>
    <w:rsid w:val="007D62F9"/>
    <w:rsid w:val="007E1C05"/>
    <w:rsid w:val="007E5CA9"/>
    <w:rsid w:val="007E64FE"/>
    <w:rsid w:val="007E65BD"/>
    <w:rsid w:val="007F02CF"/>
    <w:rsid w:val="007F3C54"/>
    <w:rsid w:val="007F4C1D"/>
    <w:rsid w:val="0080345E"/>
    <w:rsid w:val="00811848"/>
    <w:rsid w:val="00814216"/>
    <w:rsid w:val="008157DA"/>
    <w:rsid w:val="00815F7B"/>
    <w:rsid w:val="008161F9"/>
    <w:rsid w:val="00817ED8"/>
    <w:rsid w:val="00820FF9"/>
    <w:rsid w:val="00824D77"/>
    <w:rsid w:val="0082634C"/>
    <w:rsid w:val="00826817"/>
    <w:rsid w:val="00831C26"/>
    <w:rsid w:val="008359A1"/>
    <w:rsid w:val="00836B03"/>
    <w:rsid w:val="008404B3"/>
    <w:rsid w:val="008426F8"/>
    <w:rsid w:val="00847423"/>
    <w:rsid w:val="0085735F"/>
    <w:rsid w:val="00862B5D"/>
    <w:rsid w:val="00864CE8"/>
    <w:rsid w:val="008658BD"/>
    <w:rsid w:val="008663B1"/>
    <w:rsid w:val="008700B8"/>
    <w:rsid w:val="00874231"/>
    <w:rsid w:val="008749AD"/>
    <w:rsid w:val="008813D3"/>
    <w:rsid w:val="008834F3"/>
    <w:rsid w:val="00883F27"/>
    <w:rsid w:val="00884532"/>
    <w:rsid w:val="0088746C"/>
    <w:rsid w:val="008937C3"/>
    <w:rsid w:val="00894D9F"/>
    <w:rsid w:val="008957BC"/>
    <w:rsid w:val="008965CD"/>
    <w:rsid w:val="008A2375"/>
    <w:rsid w:val="008A2CDC"/>
    <w:rsid w:val="008B1272"/>
    <w:rsid w:val="008B17F8"/>
    <w:rsid w:val="008B1E66"/>
    <w:rsid w:val="008B23FB"/>
    <w:rsid w:val="008B6F69"/>
    <w:rsid w:val="008B7273"/>
    <w:rsid w:val="008D08FD"/>
    <w:rsid w:val="008D14EB"/>
    <w:rsid w:val="008D1CB6"/>
    <w:rsid w:val="008D23FD"/>
    <w:rsid w:val="008D2920"/>
    <w:rsid w:val="008D5ABA"/>
    <w:rsid w:val="008E1429"/>
    <w:rsid w:val="008E6C38"/>
    <w:rsid w:val="008F2C58"/>
    <w:rsid w:val="008F36D7"/>
    <w:rsid w:val="00900AED"/>
    <w:rsid w:val="009065D8"/>
    <w:rsid w:val="0091182D"/>
    <w:rsid w:val="00912355"/>
    <w:rsid w:val="00920AC9"/>
    <w:rsid w:val="00920BC2"/>
    <w:rsid w:val="009217EA"/>
    <w:rsid w:val="00924CE7"/>
    <w:rsid w:val="00925B71"/>
    <w:rsid w:val="00926267"/>
    <w:rsid w:val="00926904"/>
    <w:rsid w:val="00930590"/>
    <w:rsid w:val="0093268B"/>
    <w:rsid w:val="00934A52"/>
    <w:rsid w:val="009379A3"/>
    <w:rsid w:val="0094259D"/>
    <w:rsid w:val="009436A2"/>
    <w:rsid w:val="00947C1D"/>
    <w:rsid w:val="00951458"/>
    <w:rsid w:val="0095159B"/>
    <w:rsid w:val="00951C59"/>
    <w:rsid w:val="00951DDB"/>
    <w:rsid w:val="009542B7"/>
    <w:rsid w:val="009552C5"/>
    <w:rsid w:val="0095585F"/>
    <w:rsid w:val="009600CB"/>
    <w:rsid w:val="00960DF3"/>
    <w:rsid w:val="009624EE"/>
    <w:rsid w:val="009654BD"/>
    <w:rsid w:val="00966D6E"/>
    <w:rsid w:val="009712A0"/>
    <w:rsid w:val="0097427C"/>
    <w:rsid w:val="009745BD"/>
    <w:rsid w:val="009844FB"/>
    <w:rsid w:val="00985CC3"/>
    <w:rsid w:val="0099197F"/>
    <w:rsid w:val="00994E08"/>
    <w:rsid w:val="009A023A"/>
    <w:rsid w:val="009A077C"/>
    <w:rsid w:val="009A1934"/>
    <w:rsid w:val="009C3EEB"/>
    <w:rsid w:val="009C528E"/>
    <w:rsid w:val="009C7F32"/>
    <w:rsid w:val="009D091D"/>
    <w:rsid w:val="009D4C2B"/>
    <w:rsid w:val="009E50D5"/>
    <w:rsid w:val="009E50E8"/>
    <w:rsid w:val="009F03E4"/>
    <w:rsid w:val="009F6FAA"/>
    <w:rsid w:val="00A01102"/>
    <w:rsid w:val="00A027C6"/>
    <w:rsid w:val="00A03716"/>
    <w:rsid w:val="00A03F1E"/>
    <w:rsid w:val="00A11D05"/>
    <w:rsid w:val="00A1332C"/>
    <w:rsid w:val="00A1365B"/>
    <w:rsid w:val="00A21A64"/>
    <w:rsid w:val="00A23172"/>
    <w:rsid w:val="00A35872"/>
    <w:rsid w:val="00A460B0"/>
    <w:rsid w:val="00A4703B"/>
    <w:rsid w:val="00A515DC"/>
    <w:rsid w:val="00A55225"/>
    <w:rsid w:val="00A5737E"/>
    <w:rsid w:val="00A6280E"/>
    <w:rsid w:val="00A63812"/>
    <w:rsid w:val="00A63BD5"/>
    <w:rsid w:val="00A72677"/>
    <w:rsid w:val="00A738CE"/>
    <w:rsid w:val="00A761CE"/>
    <w:rsid w:val="00A83EB0"/>
    <w:rsid w:val="00A86AB1"/>
    <w:rsid w:val="00A87455"/>
    <w:rsid w:val="00AA01CB"/>
    <w:rsid w:val="00AA6ED6"/>
    <w:rsid w:val="00AB60DC"/>
    <w:rsid w:val="00AB6A1C"/>
    <w:rsid w:val="00AC43F3"/>
    <w:rsid w:val="00AC6512"/>
    <w:rsid w:val="00AD49D3"/>
    <w:rsid w:val="00AD5F03"/>
    <w:rsid w:val="00AD6927"/>
    <w:rsid w:val="00AE1399"/>
    <w:rsid w:val="00AE7D2C"/>
    <w:rsid w:val="00AF09EF"/>
    <w:rsid w:val="00AF66CE"/>
    <w:rsid w:val="00B004FE"/>
    <w:rsid w:val="00B02BBC"/>
    <w:rsid w:val="00B039BD"/>
    <w:rsid w:val="00B11173"/>
    <w:rsid w:val="00B12199"/>
    <w:rsid w:val="00B1360B"/>
    <w:rsid w:val="00B13620"/>
    <w:rsid w:val="00B13AE4"/>
    <w:rsid w:val="00B16D98"/>
    <w:rsid w:val="00B24957"/>
    <w:rsid w:val="00B24BF6"/>
    <w:rsid w:val="00B25F8D"/>
    <w:rsid w:val="00B32304"/>
    <w:rsid w:val="00B324C6"/>
    <w:rsid w:val="00B33FF4"/>
    <w:rsid w:val="00B35429"/>
    <w:rsid w:val="00B35DE0"/>
    <w:rsid w:val="00B40C29"/>
    <w:rsid w:val="00B53483"/>
    <w:rsid w:val="00B61CDA"/>
    <w:rsid w:val="00B70030"/>
    <w:rsid w:val="00B76156"/>
    <w:rsid w:val="00B82317"/>
    <w:rsid w:val="00B84F36"/>
    <w:rsid w:val="00B957A3"/>
    <w:rsid w:val="00B957BD"/>
    <w:rsid w:val="00B95F2F"/>
    <w:rsid w:val="00B97535"/>
    <w:rsid w:val="00BA71A5"/>
    <w:rsid w:val="00BB4237"/>
    <w:rsid w:val="00BC15A2"/>
    <w:rsid w:val="00BC2A4D"/>
    <w:rsid w:val="00BC368E"/>
    <w:rsid w:val="00BC428F"/>
    <w:rsid w:val="00BC4750"/>
    <w:rsid w:val="00BD44A8"/>
    <w:rsid w:val="00BD51C2"/>
    <w:rsid w:val="00BE03D0"/>
    <w:rsid w:val="00BE0C69"/>
    <w:rsid w:val="00BE0EC6"/>
    <w:rsid w:val="00BE26B4"/>
    <w:rsid w:val="00BE6BF4"/>
    <w:rsid w:val="00BF0C4E"/>
    <w:rsid w:val="00BF2106"/>
    <w:rsid w:val="00BF6227"/>
    <w:rsid w:val="00C03FA0"/>
    <w:rsid w:val="00C04BFC"/>
    <w:rsid w:val="00C06551"/>
    <w:rsid w:val="00C07598"/>
    <w:rsid w:val="00C133C3"/>
    <w:rsid w:val="00C144F1"/>
    <w:rsid w:val="00C159C9"/>
    <w:rsid w:val="00C16994"/>
    <w:rsid w:val="00C20204"/>
    <w:rsid w:val="00C272A9"/>
    <w:rsid w:val="00C27E55"/>
    <w:rsid w:val="00C31ED9"/>
    <w:rsid w:val="00C340BA"/>
    <w:rsid w:val="00C341E3"/>
    <w:rsid w:val="00C355A2"/>
    <w:rsid w:val="00C36E7B"/>
    <w:rsid w:val="00C371D8"/>
    <w:rsid w:val="00C404FD"/>
    <w:rsid w:val="00C40C4A"/>
    <w:rsid w:val="00C42187"/>
    <w:rsid w:val="00C444C8"/>
    <w:rsid w:val="00C45543"/>
    <w:rsid w:val="00C5094A"/>
    <w:rsid w:val="00C53AE2"/>
    <w:rsid w:val="00C558FB"/>
    <w:rsid w:val="00C62F0D"/>
    <w:rsid w:val="00C6744F"/>
    <w:rsid w:val="00C7082F"/>
    <w:rsid w:val="00C72F6E"/>
    <w:rsid w:val="00C75D65"/>
    <w:rsid w:val="00C76599"/>
    <w:rsid w:val="00C824E8"/>
    <w:rsid w:val="00C835FC"/>
    <w:rsid w:val="00C83E1D"/>
    <w:rsid w:val="00C90227"/>
    <w:rsid w:val="00C942CA"/>
    <w:rsid w:val="00C94772"/>
    <w:rsid w:val="00C95C88"/>
    <w:rsid w:val="00C97AA2"/>
    <w:rsid w:val="00CA360F"/>
    <w:rsid w:val="00CA5A14"/>
    <w:rsid w:val="00CA5D68"/>
    <w:rsid w:val="00CA6600"/>
    <w:rsid w:val="00CB08EE"/>
    <w:rsid w:val="00CB11E8"/>
    <w:rsid w:val="00CB4EB1"/>
    <w:rsid w:val="00CB7070"/>
    <w:rsid w:val="00CC01B3"/>
    <w:rsid w:val="00CC3651"/>
    <w:rsid w:val="00CC499C"/>
    <w:rsid w:val="00CC7B60"/>
    <w:rsid w:val="00CD09DD"/>
    <w:rsid w:val="00CD770B"/>
    <w:rsid w:val="00CE482E"/>
    <w:rsid w:val="00CE488A"/>
    <w:rsid w:val="00CE6E9D"/>
    <w:rsid w:val="00CF7EF8"/>
    <w:rsid w:val="00D01087"/>
    <w:rsid w:val="00D06BF8"/>
    <w:rsid w:val="00D07335"/>
    <w:rsid w:val="00D109B8"/>
    <w:rsid w:val="00D17565"/>
    <w:rsid w:val="00D23897"/>
    <w:rsid w:val="00D32919"/>
    <w:rsid w:val="00D362B8"/>
    <w:rsid w:val="00D41A9C"/>
    <w:rsid w:val="00D50187"/>
    <w:rsid w:val="00D50C30"/>
    <w:rsid w:val="00D50DF4"/>
    <w:rsid w:val="00D513B5"/>
    <w:rsid w:val="00D52551"/>
    <w:rsid w:val="00D5640A"/>
    <w:rsid w:val="00D57DBC"/>
    <w:rsid w:val="00D60CF3"/>
    <w:rsid w:val="00D61715"/>
    <w:rsid w:val="00D6180B"/>
    <w:rsid w:val="00D636F7"/>
    <w:rsid w:val="00D641C5"/>
    <w:rsid w:val="00D673F0"/>
    <w:rsid w:val="00D70327"/>
    <w:rsid w:val="00D71175"/>
    <w:rsid w:val="00D93F6E"/>
    <w:rsid w:val="00DA3AD1"/>
    <w:rsid w:val="00DA5FD7"/>
    <w:rsid w:val="00DB15D2"/>
    <w:rsid w:val="00DB52BE"/>
    <w:rsid w:val="00DB7400"/>
    <w:rsid w:val="00DB7570"/>
    <w:rsid w:val="00DC0D5B"/>
    <w:rsid w:val="00DC3A6E"/>
    <w:rsid w:val="00DC6397"/>
    <w:rsid w:val="00DD2AC4"/>
    <w:rsid w:val="00DD6065"/>
    <w:rsid w:val="00DE4BD3"/>
    <w:rsid w:val="00DE5408"/>
    <w:rsid w:val="00DE5A21"/>
    <w:rsid w:val="00DF2D75"/>
    <w:rsid w:val="00E0367C"/>
    <w:rsid w:val="00E049FB"/>
    <w:rsid w:val="00E05155"/>
    <w:rsid w:val="00E061D3"/>
    <w:rsid w:val="00E2093D"/>
    <w:rsid w:val="00E31DF3"/>
    <w:rsid w:val="00E33D90"/>
    <w:rsid w:val="00E37F91"/>
    <w:rsid w:val="00E45315"/>
    <w:rsid w:val="00E45400"/>
    <w:rsid w:val="00E5572D"/>
    <w:rsid w:val="00E61615"/>
    <w:rsid w:val="00E622A2"/>
    <w:rsid w:val="00E6506C"/>
    <w:rsid w:val="00E67D1E"/>
    <w:rsid w:val="00E72742"/>
    <w:rsid w:val="00E73AF5"/>
    <w:rsid w:val="00E73E36"/>
    <w:rsid w:val="00E810A2"/>
    <w:rsid w:val="00E83DCC"/>
    <w:rsid w:val="00E84C04"/>
    <w:rsid w:val="00E85EA0"/>
    <w:rsid w:val="00E86FA0"/>
    <w:rsid w:val="00E9697B"/>
    <w:rsid w:val="00E97726"/>
    <w:rsid w:val="00EA031E"/>
    <w:rsid w:val="00EA73F0"/>
    <w:rsid w:val="00EB677E"/>
    <w:rsid w:val="00EC33B5"/>
    <w:rsid w:val="00EC3DFC"/>
    <w:rsid w:val="00EC5483"/>
    <w:rsid w:val="00ED00B9"/>
    <w:rsid w:val="00ED0B9D"/>
    <w:rsid w:val="00ED0F31"/>
    <w:rsid w:val="00ED25CC"/>
    <w:rsid w:val="00ED3C81"/>
    <w:rsid w:val="00ED3CEC"/>
    <w:rsid w:val="00ED56B9"/>
    <w:rsid w:val="00ED7A91"/>
    <w:rsid w:val="00EE01A3"/>
    <w:rsid w:val="00EE0461"/>
    <w:rsid w:val="00EE196C"/>
    <w:rsid w:val="00EF09AA"/>
    <w:rsid w:val="00EF201B"/>
    <w:rsid w:val="00EF325E"/>
    <w:rsid w:val="00F006D9"/>
    <w:rsid w:val="00F04005"/>
    <w:rsid w:val="00F0425F"/>
    <w:rsid w:val="00F057C4"/>
    <w:rsid w:val="00F06288"/>
    <w:rsid w:val="00F135B9"/>
    <w:rsid w:val="00F1744D"/>
    <w:rsid w:val="00F201C0"/>
    <w:rsid w:val="00F22881"/>
    <w:rsid w:val="00F279CF"/>
    <w:rsid w:val="00F34C30"/>
    <w:rsid w:val="00F350A2"/>
    <w:rsid w:val="00F37065"/>
    <w:rsid w:val="00F375AF"/>
    <w:rsid w:val="00F42635"/>
    <w:rsid w:val="00F47F48"/>
    <w:rsid w:val="00F52DAF"/>
    <w:rsid w:val="00F603F7"/>
    <w:rsid w:val="00F6084E"/>
    <w:rsid w:val="00F64688"/>
    <w:rsid w:val="00F67F3A"/>
    <w:rsid w:val="00F704CC"/>
    <w:rsid w:val="00F73C07"/>
    <w:rsid w:val="00F76DF6"/>
    <w:rsid w:val="00F771D6"/>
    <w:rsid w:val="00F82CA2"/>
    <w:rsid w:val="00F8430F"/>
    <w:rsid w:val="00F85C2D"/>
    <w:rsid w:val="00F93058"/>
    <w:rsid w:val="00F955CB"/>
    <w:rsid w:val="00F970CA"/>
    <w:rsid w:val="00F970DD"/>
    <w:rsid w:val="00F97D1C"/>
    <w:rsid w:val="00FA431F"/>
    <w:rsid w:val="00FA65B5"/>
    <w:rsid w:val="00FB2419"/>
    <w:rsid w:val="00FB3947"/>
    <w:rsid w:val="00FD3551"/>
    <w:rsid w:val="00FD556E"/>
    <w:rsid w:val="00FE5693"/>
    <w:rsid w:val="00FF0DC6"/>
    <w:rsid w:val="00FF1FE3"/>
    <w:rsid w:val="00FF288C"/>
    <w:rsid w:val="00FF71EF"/>
    <w:rsid w:val="00FF79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EC6"/>
    <w:rPr>
      <w:rFonts w:ascii="Arial" w:eastAsia="Times New Roman" w:hAnsi="Arial" w:cs="Arial"/>
      <w:sz w:val="19"/>
      <w:szCs w:val="19"/>
      <w:lang w:val="en-GB" w:eastAsia="zh-CN"/>
    </w:rPr>
  </w:style>
  <w:style w:type="paragraph" w:styleId="Ttulo1">
    <w:name w:val="heading 1"/>
    <w:basedOn w:val="Normal"/>
    <w:next w:val="Normal"/>
    <w:qFormat/>
    <w:rsid w:val="00BE0EC6"/>
    <w:pPr>
      <w:tabs>
        <w:tab w:val="left" w:pos="7185"/>
      </w:tabs>
      <w:spacing w:before="120" w:after="120"/>
      <w:ind w:left="-907" w:right="-360"/>
      <w:outlineLvl w:val="0"/>
    </w:pPr>
    <w:rPr>
      <w:rFonts w:eastAsia="SimSun"/>
      <w:b/>
      <w:sz w:val="36"/>
      <w:szCs w:val="36"/>
    </w:rPr>
  </w:style>
  <w:style w:type="paragraph" w:styleId="Ttulo2">
    <w:name w:val="heading 2"/>
    <w:basedOn w:val="Normal"/>
    <w:next w:val="Normal"/>
    <w:qFormat/>
    <w:rsid w:val="00BE0EC6"/>
    <w:pPr>
      <w:tabs>
        <w:tab w:val="left" w:pos="7185"/>
      </w:tabs>
      <w:spacing w:after="60"/>
      <w:ind w:left="-432"/>
      <w:outlineLvl w:val="1"/>
    </w:pPr>
    <w:rPr>
      <w:rFonts w:eastAsia="SimSun"/>
      <w:b/>
      <w:sz w:val="24"/>
      <w:szCs w:val="24"/>
    </w:rPr>
  </w:style>
  <w:style w:type="paragraph" w:styleId="Ttulo3">
    <w:name w:val="heading 3"/>
    <w:basedOn w:val="Normal"/>
    <w:next w:val="Normal"/>
    <w:qFormat/>
    <w:rsid w:val="00BE0EC6"/>
    <w:pPr>
      <w:jc w:val="center"/>
      <w:outlineLvl w:val="2"/>
    </w:pPr>
    <w:rPr>
      <w:rFonts w:eastAsia="SimSun"/>
      <w:b/>
      <w:color w:val="FFFFF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E0EC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BE0EC6"/>
    <w:pPr>
      <w:tabs>
        <w:tab w:val="center" w:pos="4320"/>
        <w:tab w:val="right" w:pos="8640"/>
      </w:tabs>
    </w:pPr>
  </w:style>
  <w:style w:type="paragraph" w:styleId="Corpodetexto">
    <w:name w:val="Body Text"/>
    <w:basedOn w:val="Normal"/>
    <w:rsid w:val="00BE0EC6"/>
  </w:style>
  <w:style w:type="paragraph" w:styleId="Textodebalo">
    <w:name w:val="Balloon Text"/>
    <w:basedOn w:val="Normal"/>
    <w:semiHidden/>
    <w:rsid w:val="00BE0EC6"/>
    <w:rPr>
      <w:rFonts w:ascii="Tahoma" w:hAnsi="Tahoma" w:cs="Tahoma"/>
      <w:sz w:val="16"/>
      <w:szCs w:val="16"/>
    </w:rPr>
  </w:style>
  <w:style w:type="character" w:customStyle="1" w:styleId="FieldTextChar">
    <w:name w:val="Field Text Char"/>
    <w:basedOn w:val="Fontepargpadro"/>
    <w:link w:val="FieldText"/>
    <w:locked/>
    <w:rsid w:val="00BE0EC6"/>
    <w:rPr>
      <w:rFonts w:ascii="Arial" w:hAnsi="Arial" w:cs="Arial" w:hint="default"/>
      <w:b/>
      <w:bCs w:val="0"/>
      <w:sz w:val="19"/>
      <w:szCs w:val="19"/>
      <w:lang w:val="pt-BR" w:eastAsia="pt-BR" w:bidi="pt-BR"/>
    </w:rPr>
  </w:style>
  <w:style w:type="paragraph" w:customStyle="1" w:styleId="FieldText">
    <w:name w:val="Field Text"/>
    <w:basedOn w:val="Normal"/>
    <w:link w:val="FieldTextChar"/>
    <w:rsid w:val="00BE0EC6"/>
    <w:rPr>
      <w:b/>
      <w:lang w:val="pt-BR" w:eastAsia="pt-BR" w:bidi="pt-BR"/>
    </w:rPr>
  </w:style>
  <w:style w:type="character" w:customStyle="1" w:styleId="CabealhoChar">
    <w:name w:val="Cabeçalho Char"/>
    <w:link w:val="Cabealho"/>
    <w:rsid w:val="00BD51C2"/>
    <w:rPr>
      <w:rFonts w:ascii="Arial" w:eastAsia="Times New Roman" w:hAnsi="Arial" w:cs="Arial"/>
      <w:sz w:val="19"/>
      <w:szCs w:val="19"/>
      <w:lang w:val="en-GB" w:eastAsia="zh-CN"/>
    </w:rPr>
  </w:style>
  <w:style w:type="paragraph" w:styleId="PargrafodaLista">
    <w:name w:val="List Paragraph"/>
    <w:basedOn w:val="Normal"/>
    <w:uiPriority w:val="34"/>
    <w:qFormat/>
    <w:rsid w:val="00745766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val="pt-BR" w:eastAsia="pt-BR"/>
    </w:rPr>
  </w:style>
  <w:style w:type="character" w:styleId="Forte">
    <w:name w:val="Strong"/>
    <w:basedOn w:val="Fontepargpadro"/>
    <w:qFormat/>
    <w:rsid w:val="004E090E"/>
    <w:rPr>
      <w:b/>
      <w:bCs/>
    </w:rPr>
  </w:style>
  <w:style w:type="character" w:styleId="Hyperlink">
    <w:name w:val="Hyperlink"/>
    <w:basedOn w:val="Fontepargpadro"/>
    <w:rsid w:val="004629BA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A5FD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057C4"/>
    <w:rPr>
      <w:color w:val="605E5C"/>
      <w:shd w:val="clear" w:color="auto" w:fill="E1DFDD"/>
    </w:rPr>
  </w:style>
  <w:style w:type="table" w:styleId="Tabelacomgrade">
    <w:name w:val="Table Grid"/>
    <w:basedOn w:val="Tabelanormal"/>
    <w:rsid w:val="007064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Times New Roman" w:hAnsi="Arial" w:cs="Arial"/>
      <w:sz w:val="19"/>
      <w:szCs w:val="19"/>
      <w:lang w:val="en-GB" w:eastAsia="zh-CN"/>
    </w:rPr>
  </w:style>
  <w:style w:type="paragraph" w:styleId="Ttulo1">
    <w:name w:val="heading 1"/>
    <w:basedOn w:val="Normal"/>
    <w:next w:val="Normal"/>
    <w:qFormat/>
    <w:pPr>
      <w:tabs>
        <w:tab w:val="left" w:pos="7185"/>
      </w:tabs>
      <w:spacing w:before="120" w:after="120"/>
      <w:ind w:left="-907" w:right="-360"/>
      <w:outlineLvl w:val="0"/>
    </w:pPr>
    <w:rPr>
      <w:rFonts w:eastAsia="SimSun"/>
      <w:b/>
      <w:sz w:val="36"/>
      <w:szCs w:val="36"/>
    </w:rPr>
  </w:style>
  <w:style w:type="paragraph" w:styleId="Ttulo2">
    <w:name w:val="heading 2"/>
    <w:basedOn w:val="Normal"/>
    <w:next w:val="Normal"/>
    <w:qFormat/>
    <w:pPr>
      <w:tabs>
        <w:tab w:val="left" w:pos="7185"/>
      </w:tabs>
      <w:spacing w:after="60"/>
      <w:ind w:left="-432"/>
      <w:outlineLvl w:val="1"/>
    </w:pPr>
    <w:rPr>
      <w:rFonts w:eastAsia="SimSun"/>
      <w:b/>
      <w:sz w:val="24"/>
      <w:szCs w:val="24"/>
    </w:rPr>
  </w:style>
  <w:style w:type="paragraph" w:styleId="Ttulo3">
    <w:name w:val="heading 3"/>
    <w:basedOn w:val="Normal"/>
    <w:next w:val="Normal"/>
    <w:qFormat/>
    <w:pPr>
      <w:jc w:val="center"/>
      <w:outlineLvl w:val="2"/>
    </w:pPr>
    <w:rPr>
      <w:rFonts w:eastAsia="SimSun"/>
      <w:b/>
      <w:color w:val="FFFFF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Corpodetexto">
    <w:name w:val="Body Text"/>
    <w:basedOn w:val="Normal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FieldTextChar">
    <w:name w:val="Field Text Char"/>
    <w:basedOn w:val="Fontepargpadro"/>
    <w:link w:val="FieldText"/>
    <w:locked/>
    <w:rPr>
      <w:rFonts w:ascii="Arial" w:hAnsi="Arial" w:cs="Arial" w:hint="default"/>
      <w:b/>
      <w:bCs w:val="0"/>
      <w:sz w:val="19"/>
      <w:szCs w:val="19"/>
      <w:lang w:val="pt-BR" w:eastAsia="pt-BR" w:bidi="pt-BR"/>
    </w:rPr>
  </w:style>
  <w:style w:type="paragraph" w:customStyle="1" w:styleId="FieldText">
    <w:name w:val="Field Text"/>
    <w:basedOn w:val="Normal"/>
    <w:link w:val="FieldTextChar"/>
    <w:rPr>
      <w:b/>
      <w:lang w:val="pt-BR" w:eastAsia="pt-BR" w:bidi="pt-BR"/>
    </w:rPr>
  </w:style>
  <w:style w:type="character" w:customStyle="1" w:styleId="CabealhoChar">
    <w:name w:val="Cabeçalho Char"/>
    <w:link w:val="Cabealho"/>
    <w:rsid w:val="00BD51C2"/>
    <w:rPr>
      <w:rFonts w:ascii="Arial" w:eastAsia="Times New Roman" w:hAnsi="Arial" w:cs="Arial"/>
      <w:sz w:val="19"/>
      <w:szCs w:val="19"/>
      <w:lang w:val="en-GB" w:eastAsia="zh-CN"/>
    </w:rPr>
  </w:style>
  <w:style w:type="paragraph" w:styleId="PargrafodaLista">
    <w:name w:val="List Paragraph"/>
    <w:basedOn w:val="Normal"/>
    <w:uiPriority w:val="34"/>
    <w:qFormat/>
    <w:rsid w:val="00745766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val="pt-BR" w:eastAsia="pt-BR"/>
    </w:rPr>
  </w:style>
  <w:style w:type="character" w:styleId="Forte">
    <w:name w:val="Strong"/>
    <w:basedOn w:val="Fontepargpadro"/>
    <w:qFormat/>
    <w:rsid w:val="004E090E"/>
    <w:rPr>
      <w:b/>
      <w:bCs/>
    </w:rPr>
  </w:style>
  <w:style w:type="character" w:styleId="Hyperlink">
    <w:name w:val="Hyperlink"/>
    <w:basedOn w:val="Fontepargpadro"/>
    <w:rsid w:val="004629BA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A5FD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057C4"/>
    <w:rPr>
      <w:color w:val="605E5C"/>
      <w:shd w:val="clear" w:color="auto" w:fill="E1DFDD"/>
    </w:rPr>
  </w:style>
  <w:style w:type="table" w:styleId="Tabelacomgrade">
    <w:name w:val="Table Grid"/>
    <w:basedOn w:val="Tabelanormal"/>
    <w:rsid w:val="007064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Modelos\Formul&#225;rio%20de%20entrevist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0584D9D1-075A-4279-BC3D-DCFE50007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Formulário de entrevista.dot</Template>
  <TotalTime>3</TotalTime>
  <Pages>2</Pages>
  <Words>415</Words>
  <Characters>2243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Formulário de observações da entrevista do solicitante</vt:lpstr>
    </vt:vector>
  </TitlesOfParts>
  <Company>Microsoft Corporation</Company>
  <LinksUpToDate>false</LinksUpToDate>
  <CharactersWithSpaces>2653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Alexandre</cp:lastModifiedBy>
  <cp:revision>2</cp:revision>
  <cp:lastPrinted>2025-12-16T11:47:00Z</cp:lastPrinted>
  <dcterms:created xsi:type="dcterms:W3CDTF">2026-05-26T13:22:00Z</dcterms:created>
  <dcterms:modified xsi:type="dcterms:W3CDTF">2026-05-26T13:22:00Z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TC060914551046</vt:lpwstr>
  </property>
</Properties>
</file>